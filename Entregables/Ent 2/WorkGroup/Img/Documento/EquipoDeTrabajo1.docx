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D5ECB" w14:textId="0F467B2A" w:rsidR="00E279B8" w:rsidRDefault="00000000" w:rsidP="00E279B8">
      <w:pPr>
        <w:pStyle w:val="Subttulo"/>
      </w:pPr>
      <w:sdt>
        <w:sdtPr>
          <w:alias w:val="Versión:"/>
          <w:tag w:val="Versión:"/>
          <w:id w:val="-907991857"/>
          <w:placeholder>
            <w:docPart w:val="EE13B6C58CA54A5C8422501D53B54C29"/>
          </w:placeholder>
          <w:temporary/>
          <w:showingPlcHdr/>
          <w15:appearance w15:val="hidden"/>
        </w:sdtPr>
        <w:sdtContent>
          <w:r w:rsidR="00B87079">
            <w:rPr>
              <w:lang w:bidi="es-ES"/>
            </w:rPr>
            <w:t>Versión</w:t>
          </w:r>
        </w:sdtContent>
      </w:sdt>
      <w:r w:rsidR="00E279B8">
        <w:rPr>
          <w:lang w:bidi="es-ES"/>
        </w:rPr>
        <w:t xml:space="preserve"> </w:t>
      </w:r>
      <w:r w:rsidR="00AC49B0">
        <w:t>1.0</w:t>
      </w:r>
    </w:p>
    <w:p w14:paraId="6E0A85CF" w14:textId="15FB46EF" w:rsidR="00E279B8" w:rsidRDefault="00AC49B0" w:rsidP="00E279B8">
      <w:pPr>
        <w:pStyle w:val="Subttulo"/>
      </w:pPr>
      <w:r>
        <w:t>28/07/2025</w:t>
      </w:r>
    </w:p>
    <w:p w14:paraId="24BC3DE7" w14:textId="2D79B4CF" w:rsidR="00E279B8" w:rsidRDefault="00AC49B0" w:rsidP="002B21AE">
      <w:pPr>
        <w:pStyle w:val="Logotipo"/>
        <w:tabs>
          <w:tab w:val="left" w:pos="6282"/>
        </w:tabs>
      </w:pPr>
      <w:r>
        <w:rPr>
          <w:lang w:val="en-US" w:eastAsia="en-US"/>
        </w:rPr>
        <w:t>Dig</w:t>
      </w:r>
      <w:r w:rsidR="005E1FDA">
        <w:rPr>
          <w:lang w:val="en-US" w:eastAsia="en-US"/>
        </w:rPr>
        <w:t>i</w:t>
      </w:r>
      <w:r>
        <w:rPr>
          <w:lang w:val="en-US" w:eastAsia="en-US"/>
        </w:rPr>
        <w:t>Card</w:t>
      </w:r>
    </w:p>
    <w:p w14:paraId="649F8961" w14:textId="09C66764" w:rsidR="00E279B8" w:rsidRDefault="00AC49B0" w:rsidP="00E279B8">
      <w:pPr>
        <w:pStyle w:val="Subttulo"/>
      </w:pPr>
      <w:r>
        <w:t>PRESENTACION EQUIPO DE TRABAJO</w:t>
      </w:r>
    </w:p>
    <w:p w14:paraId="57662C7F" w14:textId="2F24E5E2" w:rsidR="00E279B8" w:rsidRDefault="00000000" w:rsidP="00E279B8">
      <w:pPr>
        <w:pStyle w:val="Informacindecontacto"/>
      </w:pPr>
      <w:sdt>
        <w:sdtPr>
          <w:alias w:val="Escriba el nombre de la empresa:"/>
          <w:tag w:val=""/>
          <w:id w:val="442581965"/>
          <w:placeholder>
            <w:docPart w:val="86B6EC2B27064DC2B787E36C23DB39D9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AC49B0">
            <w:t>cENTRO DE LA INDUSTRIA LA EMPRESA Y LOS SERVICIOS</w:t>
          </w:r>
        </w:sdtContent>
      </w:sdt>
    </w:p>
    <w:p w14:paraId="05C5F150" w14:textId="1E125DF3" w:rsidR="00E279B8" w:rsidRDefault="00000000" w:rsidP="00714CE5">
      <w:pPr>
        <w:pStyle w:val="Informacindecontacto"/>
      </w:pPr>
      <w:sdt>
        <w:sdtPr>
          <w:alias w:val="Escriba la dirección de la empresa:"/>
          <w:tag w:val="Escriba la dirección de la empresa:"/>
          <w:id w:val="1489432431"/>
          <w:placeholder>
            <w:docPart w:val="E6FF9AB5337141408036C25E6B387B03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AC49B0">
            <w:t>Neiva-HUila</w:t>
          </w:r>
        </w:sdtContent>
      </w:sdt>
    </w:p>
    <w:p w14:paraId="15C73021" w14:textId="77777777" w:rsidR="00907CBB" w:rsidRDefault="00907CBB" w:rsidP="00E279B8">
      <w:pPr>
        <w:rPr>
          <w:noProof/>
        </w:rPr>
      </w:pPr>
    </w:p>
    <w:p w14:paraId="64030FD7" w14:textId="77777777" w:rsidR="005E00B6" w:rsidRDefault="005E00B6" w:rsidP="00E279B8">
      <w:pPr>
        <w:rPr>
          <w:noProof/>
        </w:rPr>
      </w:pPr>
    </w:p>
    <w:p w14:paraId="2A21C971" w14:textId="77777777" w:rsidR="005E00B6" w:rsidRDefault="005E00B6" w:rsidP="00E279B8">
      <w:pPr>
        <w:rPr>
          <w:noProof/>
        </w:rPr>
      </w:pPr>
    </w:p>
    <w:p w14:paraId="5BED48E6" w14:textId="77777777" w:rsidR="005E00B6" w:rsidRDefault="005E00B6" w:rsidP="00E279B8">
      <w:pPr>
        <w:rPr>
          <w:noProof/>
        </w:rPr>
      </w:pPr>
    </w:p>
    <w:p w14:paraId="155D62A4" w14:textId="77777777" w:rsidR="005E00B6" w:rsidRDefault="005E00B6" w:rsidP="00E279B8">
      <w:pPr>
        <w:rPr>
          <w:noProof/>
        </w:rPr>
      </w:pPr>
    </w:p>
    <w:p w14:paraId="581FCD1E" w14:textId="77777777" w:rsidR="005E00B6" w:rsidRDefault="005E00B6" w:rsidP="00E279B8">
      <w:pPr>
        <w:rPr>
          <w:noProof/>
        </w:rPr>
      </w:pPr>
    </w:p>
    <w:p w14:paraId="21081AA5" w14:textId="77777777" w:rsidR="005E00B6" w:rsidRDefault="005E00B6" w:rsidP="00E279B8">
      <w:pPr>
        <w:rPr>
          <w:noProof/>
        </w:rPr>
      </w:pPr>
    </w:p>
    <w:p w14:paraId="5A996DB1" w14:textId="77777777" w:rsidR="005E00B6" w:rsidRDefault="005E00B6" w:rsidP="00E279B8">
      <w:pPr>
        <w:rPr>
          <w:noProof/>
        </w:rPr>
      </w:pPr>
    </w:p>
    <w:p w14:paraId="0CF41BB8" w14:textId="77777777" w:rsidR="005E00B6" w:rsidRDefault="005E00B6" w:rsidP="00E279B8">
      <w:pPr>
        <w:rPr>
          <w:noProof/>
        </w:rPr>
      </w:pPr>
    </w:p>
    <w:p w14:paraId="2BC5DDA4" w14:textId="77777777" w:rsidR="005E00B6" w:rsidRDefault="005E00B6" w:rsidP="005E00B6">
      <w:pPr>
        <w:pStyle w:val="Ttulo2"/>
        <w:ind w:left="2232"/>
      </w:pPr>
      <w:r>
        <w:lastRenderedPageBreak/>
        <w:t>presentacion del equipo de trabajo</w:t>
      </w:r>
    </w:p>
    <w:p w14:paraId="60D4A807" w14:textId="77777777" w:rsidR="005E00B6" w:rsidRDefault="005E00B6" w:rsidP="005E00B6">
      <w:pPr>
        <w:pStyle w:val="Ttulo3"/>
      </w:pPr>
    </w:p>
    <w:p w14:paraId="593F115F" w14:textId="77777777" w:rsidR="005E00B6" w:rsidRDefault="005E00B6" w:rsidP="005E00B6">
      <w:pPr>
        <w:pStyle w:val="Ttulo3"/>
      </w:pPr>
    </w:p>
    <w:p w14:paraId="2EDF3AD9" w14:textId="170DD8E5" w:rsidR="005E00B6" w:rsidRDefault="005E00B6" w:rsidP="005E00B6">
      <w:r>
        <w:t xml:space="preserve">El Equipo de trabajo </w:t>
      </w:r>
      <w:r w:rsidR="00934DD7">
        <w:t>está</w:t>
      </w:r>
      <w:r>
        <w:t xml:space="preserve"> conformado por un grupo de aprendices Sena del Tecnólogo Análisis y Desarrollo de software desempeñando sus conocimientos técnicos desarrollando un videojuego online de la serie </w:t>
      </w:r>
      <w:proofErr w:type="spellStart"/>
      <w:r>
        <w:t>Digimon</w:t>
      </w:r>
      <w:proofErr w:type="spellEnd"/>
      <w:r>
        <w:t xml:space="preserve">, cada uno desarrollando un rol diferente en el proyecto, a </w:t>
      </w:r>
      <w:r w:rsidR="00934DD7">
        <w:t>continuación,</w:t>
      </w:r>
      <w:r>
        <w:t xml:space="preserve"> veremos uno por uno su rol, </w:t>
      </w:r>
      <w:proofErr w:type="gramStart"/>
      <w:r>
        <w:t>conocimientos bases</w:t>
      </w:r>
      <w:proofErr w:type="gramEnd"/>
      <w:r>
        <w:t xml:space="preserve"> y su desempeño.</w:t>
      </w:r>
    </w:p>
    <w:p w14:paraId="13473C08" w14:textId="77777777" w:rsidR="005E00B6" w:rsidRDefault="005E00B6" w:rsidP="005E00B6"/>
    <w:p w14:paraId="574A93B8" w14:textId="77777777" w:rsidR="005E00B6" w:rsidRDefault="005E00B6" w:rsidP="005E00B6"/>
    <w:p w14:paraId="44E15566" w14:textId="77777777" w:rsidR="005E00B6" w:rsidRDefault="005E00B6" w:rsidP="005E00B6">
      <w:pPr>
        <w:pStyle w:val="Ttulo3"/>
        <w:numPr>
          <w:ilvl w:val="0"/>
          <w:numId w:val="12"/>
        </w:numPr>
        <w:rPr>
          <w:rFonts w:asciiTheme="minorHAnsi" w:eastAsiaTheme="minorEastAsia" w:hAnsiTheme="minorHAnsi" w:cstheme="minorBidi"/>
          <w:caps w:val="0"/>
          <w:color w:val="auto"/>
        </w:rPr>
      </w:pPr>
      <w:r w:rsidRPr="005E00B6">
        <w:rPr>
          <w:rFonts w:asciiTheme="minorHAnsi" w:eastAsiaTheme="minorEastAsia" w:hAnsiTheme="minorHAnsi" w:cstheme="minorBidi"/>
          <w:caps w:val="0"/>
          <w:color w:val="auto"/>
        </w:rPr>
        <w:t>DESARROLLADOR BACKEND</w:t>
      </w:r>
    </w:p>
    <w:p w14:paraId="1395F73C" w14:textId="77777777" w:rsidR="005E00B6" w:rsidRDefault="005E00B6" w:rsidP="005E00B6"/>
    <w:p w14:paraId="7B3A6FB7" w14:textId="77777777" w:rsidR="005E00B6" w:rsidRDefault="005E00B6" w:rsidP="005E00B6"/>
    <w:p w14:paraId="0BDCC528" w14:textId="77777777" w:rsidR="005E00B6" w:rsidRDefault="005E00B6" w:rsidP="005E00B6">
      <w:r>
        <w:rPr>
          <w:noProof/>
        </w:rPr>
        <w:drawing>
          <wp:anchor distT="0" distB="0" distL="114300" distR="114300" simplePos="0" relativeHeight="251660288" behindDoc="0" locked="0" layoutInCell="1" allowOverlap="1" wp14:anchorId="5D88245C" wp14:editId="4AE7D72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676525" cy="3388995"/>
            <wp:effectExtent l="0" t="0" r="9525" b="1905"/>
            <wp:wrapThrough wrapText="bothSides">
              <wp:wrapPolygon edited="0">
                <wp:start x="0" y="0"/>
                <wp:lineTo x="0" y="21491"/>
                <wp:lineTo x="21523" y="21491"/>
                <wp:lineTo x="21523" y="0"/>
                <wp:lineTo x="0" y="0"/>
              </wp:wrapPolygon>
            </wp:wrapThrough>
            <wp:docPr id="400753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68969" name="Imagen 3517689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D79F6" w14:textId="77777777" w:rsidR="005E1FDA" w:rsidRPr="005E1FDA" w:rsidRDefault="005E1FDA" w:rsidP="005E1FDA"/>
    <w:p w14:paraId="6D0A51E3" w14:textId="77777777" w:rsidR="005E1FDA" w:rsidRPr="005E1FDA" w:rsidRDefault="005E1FDA" w:rsidP="005E1FDA"/>
    <w:p w14:paraId="1CF37EBD" w14:textId="77777777" w:rsidR="005E1FDA" w:rsidRPr="005E1FDA" w:rsidRDefault="005E1FDA" w:rsidP="005E1FDA"/>
    <w:p w14:paraId="1410A9DC" w14:textId="77777777" w:rsidR="005E1FDA" w:rsidRPr="005E1FDA" w:rsidRDefault="005E1FDA" w:rsidP="005E1FDA"/>
    <w:p w14:paraId="68B2366C" w14:textId="77777777" w:rsidR="005E1FDA" w:rsidRPr="005E1FDA" w:rsidRDefault="005E1FDA" w:rsidP="005E1FDA"/>
    <w:p w14:paraId="54716D6D" w14:textId="77777777" w:rsidR="005E1FDA" w:rsidRPr="005E1FDA" w:rsidRDefault="005E1FDA" w:rsidP="005E1FDA"/>
    <w:p w14:paraId="287E13BF" w14:textId="77777777" w:rsidR="005E1FDA" w:rsidRPr="005E1FDA" w:rsidRDefault="005E1FDA" w:rsidP="005E1FDA"/>
    <w:p w14:paraId="2C430CB4" w14:textId="77777777" w:rsidR="005E1FDA" w:rsidRPr="005E1FDA" w:rsidRDefault="005E1FDA" w:rsidP="005E1FDA"/>
    <w:p w14:paraId="121E4D20" w14:textId="77777777" w:rsidR="005E1FDA" w:rsidRPr="005E1FDA" w:rsidRDefault="005E1FDA" w:rsidP="005E1FDA"/>
    <w:p w14:paraId="133182E8" w14:textId="77777777" w:rsidR="005E1FDA" w:rsidRPr="005E1FDA" w:rsidRDefault="005E1FDA" w:rsidP="005E1FDA"/>
    <w:p w14:paraId="265AF516" w14:textId="77777777" w:rsidR="005E1FDA" w:rsidRDefault="005E1FDA" w:rsidP="005E1FDA"/>
    <w:p w14:paraId="62FC2042" w14:textId="77777777" w:rsidR="005E1FDA" w:rsidRDefault="005E1FDA" w:rsidP="005E1FDA"/>
    <w:p w14:paraId="118D0482" w14:textId="77777777" w:rsidR="005E1FDA" w:rsidRDefault="005E1FDA" w:rsidP="005E1FDA">
      <w:pPr>
        <w:jc w:val="center"/>
      </w:pPr>
    </w:p>
    <w:p w14:paraId="204C778B" w14:textId="77777777" w:rsidR="005E1FDA" w:rsidRPr="005E1FDA" w:rsidRDefault="005E1FDA" w:rsidP="005E1FDA">
      <w:pPr>
        <w:jc w:val="center"/>
      </w:pPr>
    </w:p>
    <w:tbl>
      <w:tblPr>
        <w:tblStyle w:val="Tabladecuadrcula1Claro-nfasis21"/>
        <w:tblW w:w="5000" w:type="pct"/>
        <w:tblCellMar>
          <w:left w:w="0" w:type="dxa"/>
          <w:right w:w="0" w:type="dxa"/>
        </w:tblCellMar>
        <w:tblLook w:val="06A0" w:firstRow="1" w:lastRow="0" w:firstColumn="1" w:lastColumn="0" w:noHBand="1" w:noVBand="1"/>
        <w:tblDescription w:val="Tabla de comunicación del proyecto para introducir detalles "/>
      </w:tblPr>
      <w:tblGrid>
        <w:gridCol w:w="2407"/>
        <w:gridCol w:w="6509"/>
        <w:gridCol w:w="20"/>
        <w:gridCol w:w="90"/>
      </w:tblGrid>
      <w:tr w:rsidR="005E00B6" w14:paraId="52991092" w14:textId="77777777" w:rsidTr="005E1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left w:val="nil"/>
            </w:tcBorders>
            <w:vAlign w:val="bottom"/>
          </w:tcPr>
          <w:p w14:paraId="2F8444CE" w14:textId="77777777" w:rsidR="005E00B6" w:rsidRDefault="005E00B6" w:rsidP="009E5606">
            <w:pPr>
              <w:pStyle w:val="Textodelatabla"/>
            </w:pPr>
            <w:r>
              <w:t xml:space="preserve">Nombre Completo </w:t>
            </w:r>
          </w:p>
        </w:tc>
        <w:tc>
          <w:tcPr>
            <w:tcW w:w="6521" w:type="dxa"/>
            <w:tcBorders>
              <w:top w:val="nil"/>
            </w:tcBorders>
            <w:vAlign w:val="bottom"/>
          </w:tcPr>
          <w:p w14:paraId="0050724C" w14:textId="743375C9" w:rsidR="005E00B6" w:rsidRDefault="005E1FDA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Sergio Andrés Leguizamo Vargas</w:t>
            </w:r>
          </w:p>
        </w:tc>
        <w:tc>
          <w:tcPr>
            <w:tcW w:w="20" w:type="dxa"/>
            <w:tcBorders>
              <w:top w:val="nil"/>
            </w:tcBorders>
            <w:vAlign w:val="bottom"/>
          </w:tcPr>
          <w:p w14:paraId="293D90D2" w14:textId="30526486" w:rsidR="005E00B6" w:rsidRDefault="005E00B6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" w:type="dxa"/>
            <w:tcBorders>
              <w:top w:val="nil"/>
              <w:right w:val="nil"/>
            </w:tcBorders>
            <w:vAlign w:val="bottom"/>
          </w:tcPr>
          <w:p w14:paraId="39E99F82" w14:textId="0666008E" w:rsidR="005E00B6" w:rsidRDefault="005E00B6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00B6" w14:paraId="275F961A" w14:textId="77777777" w:rsidTr="005E1F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left w:val="nil"/>
            </w:tcBorders>
          </w:tcPr>
          <w:p w14:paraId="551DA2C7" w14:textId="76D98A13" w:rsidR="005E00B6" w:rsidRDefault="005E1FDA" w:rsidP="005E1FDA">
            <w:pPr>
              <w:pStyle w:val="Textodelatabla"/>
              <w:tabs>
                <w:tab w:val="center" w:pos="1202"/>
              </w:tabs>
              <w:jc w:val="center"/>
            </w:pPr>
            <w:r>
              <w:t>Rol</w:t>
            </w:r>
          </w:p>
        </w:tc>
        <w:tc>
          <w:tcPr>
            <w:tcW w:w="6521" w:type="dxa"/>
          </w:tcPr>
          <w:p w14:paraId="6CFAA227" w14:textId="2CB29D57" w:rsidR="005E00B6" w:rsidRDefault="005E1FDA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Desarrollador </w:t>
            </w:r>
            <w:proofErr w:type="spellStart"/>
            <w:r>
              <w:t>B</w:t>
            </w:r>
            <w:r w:rsidRPr="005E00B6">
              <w:t>ackend</w:t>
            </w:r>
            <w:proofErr w:type="spellEnd"/>
            <w:r>
              <w:t xml:space="preserve"> y </w:t>
            </w:r>
            <w:proofErr w:type="spellStart"/>
            <w:r w:rsidRPr="005E1FDA">
              <w:t>F</w:t>
            </w:r>
            <w:r w:rsidRPr="005E1FDA">
              <w:t>rontend</w:t>
            </w:r>
            <w:proofErr w:type="spellEnd"/>
          </w:p>
        </w:tc>
        <w:tc>
          <w:tcPr>
            <w:tcW w:w="20" w:type="dxa"/>
          </w:tcPr>
          <w:p w14:paraId="662BA7A7" w14:textId="5C591DA9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" w:type="dxa"/>
            <w:tcBorders>
              <w:right w:val="nil"/>
            </w:tcBorders>
          </w:tcPr>
          <w:p w14:paraId="33CBAAAE" w14:textId="63A09C76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00B6" w14:paraId="304F8859" w14:textId="77777777" w:rsidTr="005E1F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left w:val="nil"/>
            </w:tcBorders>
          </w:tcPr>
          <w:p w14:paraId="190E2276" w14:textId="0881831B" w:rsidR="005E00B6" w:rsidRDefault="005E1FDA" w:rsidP="005E1FDA">
            <w:pPr>
              <w:pStyle w:val="Textodelatabla"/>
              <w:ind w:left="0"/>
              <w:jc w:val="center"/>
            </w:pPr>
            <w:r>
              <w:t>Conocimientos</w:t>
            </w:r>
          </w:p>
        </w:tc>
        <w:tc>
          <w:tcPr>
            <w:tcW w:w="6521" w:type="dxa"/>
          </w:tcPr>
          <w:p w14:paraId="4E4CD97D" w14:textId="4893DDCD" w:rsidR="005E00B6" w:rsidRDefault="005E1FDA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C#, Angular, </w:t>
            </w:r>
            <w:proofErr w:type="spellStart"/>
            <w:r>
              <w:t>SQL</w:t>
            </w:r>
            <w:r w:rsidR="00934DD7">
              <w:t>Server</w:t>
            </w:r>
            <w:proofErr w:type="spellEnd"/>
            <w:r>
              <w:t xml:space="preserve">, </w:t>
            </w:r>
            <w:r w:rsidR="00934DD7">
              <w:t xml:space="preserve">Java, JavaScript, </w:t>
            </w:r>
            <w:proofErr w:type="spellStart"/>
            <w:r w:rsidR="00934DD7" w:rsidRPr="00934DD7">
              <w:t>python</w:t>
            </w:r>
            <w:proofErr w:type="spellEnd"/>
          </w:p>
        </w:tc>
        <w:tc>
          <w:tcPr>
            <w:tcW w:w="20" w:type="dxa"/>
          </w:tcPr>
          <w:p w14:paraId="75407B54" w14:textId="66C95D92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" w:type="dxa"/>
            <w:tcBorders>
              <w:right w:val="nil"/>
            </w:tcBorders>
          </w:tcPr>
          <w:p w14:paraId="45C84D6F" w14:textId="5CD24B4A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00B6" w14:paraId="120E76B3" w14:textId="77777777" w:rsidTr="005E1F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left w:val="nil"/>
            </w:tcBorders>
          </w:tcPr>
          <w:p w14:paraId="762E7CD2" w14:textId="6412D409" w:rsidR="005E00B6" w:rsidRDefault="005E1FDA" w:rsidP="005E1FDA">
            <w:pPr>
              <w:pStyle w:val="Textodelatabla"/>
              <w:jc w:val="center"/>
            </w:pPr>
            <w:r>
              <w:t>Numero de contacto</w:t>
            </w:r>
          </w:p>
        </w:tc>
        <w:tc>
          <w:tcPr>
            <w:tcW w:w="6521" w:type="dxa"/>
          </w:tcPr>
          <w:p w14:paraId="707770DC" w14:textId="71FEFEDA" w:rsidR="005E00B6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321946198</w:t>
            </w:r>
          </w:p>
        </w:tc>
        <w:tc>
          <w:tcPr>
            <w:tcW w:w="20" w:type="dxa"/>
          </w:tcPr>
          <w:p w14:paraId="31318968" w14:textId="6BAB05A0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" w:type="dxa"/>
            <w:tcBorders>
              <w:right w:val="nil"/>
            </w:tcBorders>
          </w:tcPr>
          <w:p w14:paraId="54711A65" w14:textId="608CC064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00B6" w14:paraId="29DEA5B7" w14:textId="77777777" w:rsidTr="005E1F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left w:val="nil"/>
            </w:tcBorders>
          </w:tcPr>
          <w:p w14:paraId="4FEC7AFB" w14:textId="69875980" w:rsidR="005E00B6" w:rsidRDefault="005E1FDA" w:rsidP="005E1FDA">
            <w:pPr>
              <w:pStyle w:val="Textodelatabla"/>
              <w:jc w:val="center"/>
            </w:pPr>
            <w:r>
              <w:t>Gmail</w:t>
            </w:r>
          </w:p>
        </w:tc>
        <w:tc>
          <w:tcPr>
            <w:tcW w:w="6521" w:type="dxa"/>
          </w:tcPr>
          <w:p w14:paraId="3E36D3BD" w14:textId="1075F5A0" w:rsidR="005E00B6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Vargasleguizamo95@gmail.com</w:t>
            </w:r>
          </w:p>
        </w:tc>
        <w:tc>
          <w:tcPr>
            <w:tcW w:w="20" w:type="dxa"/>
          </w:tcPr>
          <w:p w14:paraId="5865CA5B" w14:textId="3D5C0312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" w:type="dxa"/>
            <w:tcBorders>
              <w:right w:val="nil"/>
            </w:tcBorders>
          </w:tcPr>
          <w:p w14:paraId="5410F6F3" w14:textId="20A2BF44" w:rsidR="005E00B6" w:rsidRDefault="005E00B6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7D7A8B" w14:textId="77777777" w:rsidR="005E00B6" w:rsidRDefault="005E00B6"/>
    <w:p w14:paraId="7C390DF4" w14:textId="77777777" w:rsidR="00934DD7" w:rsidRDefault="00934DD7"/>
    <w:p w14:paraId="7FE6F2E5" w14:textId="77777777" w:rsidR="00934DD7" w:rsidRDefault="00934DD7"/>
    <w:p w14:paraId="58AD38BE" w14:textId="77777777" w:rsidR="00934DD7" w:rsidRDefault="00934DD7"/>
    <w:p w14:paraId="69CC02E1" w14:textId="77777777" w:rsidR="00934DD7" w:rsidRDefault="00934DD7"/>
    <w:p w14:paraId="069E8BB4" w14:textId="77DB50F4" w:rsidR="00DC769A" w:rsidRDefault="005E1FDA" w:rsidP="005E00B6">
      <w:pPr>
        <w:pStyle w:val="Ttulo3"/>
        <w:numPr>
          <w:ilvl w:val="0"/>
          <w:numId w:val="12"/>
        </w:numPr>
        <w:rPr>
          <w:rFonts w:asciiTheme="minorHAnsi" w:eastAsiaTheme="minorEastAsia" w:hAnsiTheme="minorHAnsi" w:cstheme="minorBidi"/>
          <w:caps w:val="0"/>
          <w:color w:val="auto"/>
        </w:rPr>
      </w:pPr>
      <w:r w:rsidRPr="005E1FDA">
        <w:rPr>
          <w:rFonts w:asciiTheme="minorHAnsi" w:eastAsiaTheme="minorEastAsia" w:hAnsiTheme="minorHAnsi" w:cstheme="minorBidi"/>
          <w:caps w:val="0"/>
          <w:color w:val="auto"/>
        </w:rPr>
        <w:t>DESARROLLADOR FRONTEND</w:t>
      </w:r>
    </w:p>
    <w:p w14:paraId="1188501F" w14:textId="77777777" w:rsidR="00934DD7" w:rsidRDefault="00934DD7" w:rsidP="005E00B6"/>
    <w:p w14:paraId="20FA9CF5" w14:textId="6A426E24" w:rsidR="005E00B6" w:rsidRDefault="005E00B6" w:rsidP="005E00B6">
      <w:r>
        <w:rPr>
          <w:noProof/>
        </w:rPr>
        <w:drawing>
          <wp:anchor distT="0" distB="0" distL="114300" distR="114300" simplePos="0" relativeHeight="251661312" behindDoc="1" locked="0" layoutInCell="1" allowOverlap="1" wp14:anchorId="2039B25A" wp14:editId="1136445A">
            <wp:simplePos x="0" y="0"/>
            <wp:positionH relativeFrom="margin">
              <wp:posOffset>1666875</wp:posOffset>
            </wp:positionH>
            <wp:positionV relativeFrom="paragraph">
              <wp:posOffset>201295</wp:posOffset>
            </wp:positionV>
            <wp:extent cx="2847975" cy="3381375"/>
            <wp:effectExtent l="0" t="0" r="9525" b="9525"/>
            <wp:wrapTight wrapText="bothSides">
              <wp:wrapPolygon edited="0">
                <wp:start x="0" y="0"/>
                <wp:lineTo x="0" y="21539"/>
                <wp:lineTo x="21528" y="21539"/>
                <wp:lineTo x="21528" y="0"/>
                <wp:lineTo x="0" y="0"/>
              </wp:wrapPolygon>
            </wp:wrapTight>
            <wp:docPr id="9146780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8009" name="Imagen 914678009"/>
                    <pic:cNvPicPr/>
                  </pic:nvPicPr>
                  <pic:blipFill rotWithShape="1">
                    <a:blip r:embed="rId10"/>
                    <a:srcRect l="19200" t="4800" r="21000" b="24200"/>
                    <a:stretch/>
                  </pic:blipFill>
                  <pic:spPr bwMode="auto">
                    <a:xfrm>
                      <a:off x="0" y="0"/>
                      <a:ext cx="284797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4BEB3" w14:textId="77777777" w:rsidR="00934DD7" w:rsidRPr="00934DD7" w:rsidRDefault="00934DD7" w:rsidP="00934DD7"/>
    <w:p w14:paraId="3EC37280" w14:textId="77777777" w:rsidR="00934DD7" w:rsidRPr="00934DD7" w:rsidRDefault="00934DD7" w:rsidP="00934DD7"/>
    <w:p w14:paraId="55A29B43" w14:textId="77777777" w:rsidR="00934DD7" w:rsidRPr="00934DD7" w:rsidRDefault="00934DD7" w:rsidP="00934DD7"/>
    <w:p w14:paraId="47C72CD4" w14:textId="77777777" w:rsidR="00934DD7" w:rsidRPr="00934DD7" w:rsidRDefault="00934DD7" w:rsidP="00934DD7"/>
    <w:p w14:paraId="56134574" w14:textId="77777777" w:rsidR="00934DD7" w:rsidRPr="00934DD7" w:rsidRDefault="00934DD7" w:rsidP="00934DD7"/>
    <w:p w14:paraId="3B55929E" w14:textId="77777777" w:rsidR="00934DD7" w:rsidRPr="00934DD7" w:rsidRDefault="00934DD7" w:rsidP="00934DD7"/>
    <w:p w14:paraId="111D0857" w14:textId="77777777" w:rsidR="00934DD7" w:rsidRPr="00934DD7" w:rsidRDefault="00934DD7" w:rsidP="00934DD7"/>
    <w:p w14:paraId="1CF9DEFE" w14:textId="77777777" w:rsidR="00934DD7" w:rsidRPr="00934DD7" w:rsidRDefault="00934DD7" w:rsidP="00934DD7"/>
    <w:p w14:paraId="62176B9C" w14:textId="77777777" w:rsidR="00934DD7" w:rsidRPr="00934DD7" w:rsidRDefault="00934DD7" w:rsidP="00934DD7"/>
    <w:p w14:paraId="7B6A06B5" w14:textId="77777777" w:rsidR="00934DD7" w:rsidRPr="00934DD7" w:rsidRDefault="00934DD7" w:rsidP="00934DD7"/>
    <w:p w14:paraId="1250D5AC" w14:textId="77777777" w:rsidR="00934DD7" w:rsidRDefault="00934DD7" w:rsidP="00934DD7"/>
    <w:p w14:paraId="2633540D" w14:textId="77777777" w:rsidR="00934DD7" w:rsidRDefault="00934DD7" w:rsidP="00934DD7"/>
    <w:p w14:paraId="2FD6A499" w14:textId="77777777" w:rsidR="00934DD7" w:rsidRDefault="00934DD7" w:rsidP="00934DD7">
      <w:pPr>
        <w:jc w:val="right"/>
      </w:pPr>
    </w:p>
    <w:p w14:paraId="29FBE780" w14:textId="77777777" w:rsidR="00934DD7" w:rsidRDefault="00934DD7" w:rsidP="00934DD7">
      <w:pPr>
        <w:jc w:val="right"/>
      </w:pPr>
    </w:p>
    <w:p w14:paraId="6283E4E8" w14:textId="77777777" w:rsidR="00934DD7" w:rsidRDefault="00934DD7" w:rsidP="00934DD7">
      <w:pPr>
        <w:jc w:val="right"/>
      </w:pPr>
    </w:p>
    <w:p w14:paraId="0048C1E5" w14:textId="77777777" w:rsidR="00934DD7" w:rsidRPr="00934DD7" w:rsidRDefault="00934DD7" w:rsidP="00934DD7">
      <w:pPr>
        <w:jc w:val="right"/>
      </w:pPr>
    </w:p>
    <w:tbl>
      <w:tblPr>
        <w:tblStyle w:val="Tabladecuadrcula1Claro-nfasis21"/>
        <w:tblW w:w="4896" w:type="pct"/>
        <w:tblCellMar>
          <w:left w:w="0" w:type="dxa"/>
          <w:right w:w="0" w:type="dxa"/>
        </w:tblCellMar>
        <w:tblLook w:val="06A0" w:firstRow="1" w:lastRow="0" w:firstColumn="1" w:lastColumn="0" w:noHBand="1" w:noVBand="1"/>
        <w:tblDescription w:val="Tabla de comunicación del proyecto para introducir detalles "/>
      </w:tblPr>
      <w:tblGrid>
        <w:gridCol w:w="2366"/>
        <w:gridCol w:w="6365"/>
        <w:gridCol w:w="20"/>
        <w:gridCol w:w="87"/>
      </w:tblGrid>
      <w:tr w:rsidR="00934DD7" w14:paraId="2A461B5C" w14:textId="77777777" w:rsidTr="00934D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top w:val="nil"/>
              <w:left w:val="nil"/>
            </w:tcBorders>
            <w:vAlign w:val="bottom"/>
          </w:tcPr>
          <w:p w14:paraId="6305F799" w14:textId="77777777" w:rsidR="00934DD7" w:rsidRDefault="00934DD7" w:rsidP="009E5606">
            <w:pPr>
              <w:pStyle w:val="Textodelatabla"/>
            </w:pPr>
            <w:r>
              <w:t xml:space="preserve">Nombre Completo </w:t>
            </w:r>
          </w:p>
        </w:tc>
        <w:tc>
          <w:tcPr>
            <w:tcW w:w="6365" w:type="dxa"/>
            <w:tcBorders>
              <w:top w:val="nil"/>
            </w:tcBorders>
            <w:vAlign w:val="bottom"/>
          </w:tcPr>
          <w:p w14:paraId="76F8959A" w14:textId="38C7716C" w:rsidR="00934DD7" w:rsidRDefault="00934DD7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Santiago Chaparro Riaño</w:t>
            </w:r>
          </w:p>
        </w:tc>
        <w:tc>
          <w:tcPr>
            <w:tcW w:w="20" w:type="dxa"/>
            <w:tcBorders>
              <w:top w:val="nil"/>
            </w:tcBorders>
            <w:vAlign w:val="bottom"/>
          </w:tcPr>
          <w:p w14:paraId="399019CD" w14:textId="77777777" w:rsidR="00934DD7" w:rsidRDefault="00934DD7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top w:val="nil"/>
              <w:right w:val="nil"/>
            </w:tcBorders>
            <w:vAlign w:val="bottom"/>
          </w:tcPr>
          <w:p w14:paraId="683A93D4" w14:textId="77777777" w:rsidR="00934DD7" w:rsidRDefault="00934DD7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2CFE16C5" w14:textId="77777777" w:rsidTr="00934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5E946F1D" w14:textId="77777777" w:rsidR="00934DD7" w:rsidRDefault="00934DD7" w:rsidP="009E5606">
            <w:pPr>
              <w:pStyle w:val="Textodelatabla"/>
              <w:tabs>
                <w:tab w:val="center" w:pos="1202"/>
              </w:tabs>
              <w:jc w:val="center"/>
            </w:pPr>
            <w:r>
              <w:t>Rol</w:t>
            </w:r>
          </w:p>
        </w:tc>
        <w:tc>
          <w:tcPr>
            <w:tcW w:w="6365" w:type="dxa"/>
          </w:tcPr>
          <w:p w14:paraId="7F778B71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Desarrollador </w:t>
            </w:r>
            <w:proofErr w:type="spellStart"/>
            <w:r>
              <w:t>B</w:t>
            </w:r>
            <w:r w:rsidRPr="005E00B6">
              <w:t>ackend</w:t>
            </w:r>
            <w:proofErr w:type="spellEnd"/>
            <w:r>
              <w:t xml:space="preserve"> y </w:t>
            </w:r>
            <w:proofErr w:type="spellStart"/>
            <w:r w:rsidRPr="005E1FDA">
              <w:t>Frontend</w:t>
            </w:r>
            <w:proofErr w:type="spellEnd"/>
          </w:p>
        </w:tc>
        <w:tc>
          <w:tcPr>
            <w:tcW w:w="20" w:type="dxa"/>
          </w:tcPr>
          <w:p w14:paraId="282D5B13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6F0BA677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2CD9CA51" w14:textId="77777777" w:rsidTr="00934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2ABC6101" w14:textId="77777777" w:rsidR="00934DD7" w:rsidRDefault="00934DD7" w:rsidP="009E5606">
            <w:pPr>
              <w:pStyle w:val="Textodelatabla"/>
              <w:ind w:left="0"/>
              <w:jc w:val="center"/>
            </w:pPr>
            <w:r>
              <w:t>Conocimientos</w:t>
            </w:r>
          </w:p>
        </w:tc>
        <w:tc>
          <w:tcPr>
            <w:tcW w:w="6365" w:type="dxa"/>
          </w:tcPr>
          <w:p w14:paraId="17E22A40" w14:textId="62F5D1F0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React</w:t>
            </w:r>
            <w:proofErr w:type="spellEnd"/>
            <w:r>
              <w:t xml:space="preserve">, </w:t>
            </w:r>
            <w:proofErr w:type="spellStart"/>
            <w:r>
              <w:t>React</w:t>
            </w:r>
            <w:proofErr w:type="spellEnd"/>
            <w:r>
              <w:t xml:space="preserve"> Native, Node.js, JavaScript, Java, </w:t>
            </w:r>
            <w:proofErr w:type="spellStart"/>
            <w:r w:rsidRPr="00934DD7">
              <w:t>python</w:t>
            </w:r>
            <w:proofErr w:type="spellEnd"/>
          </w:p>
        </w:tc>
        <w:tc>
          <w:tcPr>
            <w:tcW w:w="20" w:type="dxa"/>
          </w:tcPr>
          <w:p w14:paraId="5A7B8648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4FDB585D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563C075A" w14:textId="77777777" w:rsidTr="00934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3A3359CC" w14:textId="77777777" w:rsidR="00934DD7" w:rsidRDefault="00934DD7" w:rsidP="009E5606">
            <w:pPr>
              <w:pStyle w:val="Textodelatabla"/>
              <w:jc w:val="center"/>
            </w:pPr>
            <w:r>
              <w:t>Numero de contacto</w:t>
            </w:r>
          </w:p>
        </w:tc>
        <w:tc>
          <w:tcPr>
            <w:tcW w:w="6365" w:type="dxa"/>
          </w:tcPr>
          <w:p w14:paraId="5F08AED0" w14:textId="4A49C50B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3186577820</w:t>
            </w:r>
          </w:p>
        </w:tc>
        <w:tc>
          <w:tcPr>
            <w:tcW w:w="20" w:type="dxa"/>
          </w:tcPr>
          <w:p w14:paraId="6B275B3E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5FE45920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57692D14" w14:textId="77777777" w:rsidTr="00934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57F2E2A8" w14:textId="77777777" w:rsidR="00934DD7" w:rsidRDefault="00934DD7" w:rsidP="009E5606">
            <w:pPr>
              <w:pStyle w:val="Textodelatabla"/>
              <w:jc w:val="center"/>
            </w:pPr>
            <w:r>
              <w:t>Gmail</w:t>
            </w:r>
          </w:p>
        </w:tc>
        <w:tc>
          <w:tcPr>
            <w:tcW w:w="6365" w:type="dxa"/>
          </w:tcPr>
          <w:p w14:paraId="1BEE3481" w14:textId="57610939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ssprosantiago@gmail.com</w:t>
            </w:r>
          </w:p>
        </w:tc>
        <w:tc>
          <w:tcPr>
            <w:tcW w:w="20" w:type="dxa"/>
          </w:tcPr>
          <w:p w14:paraId="1C60FACD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4F825E51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3B785A6" w14:textId="77777777" w:rsidR="00DC769A" w:rsidRDefault="00DC769A"/>
    <w:p w14:paraId="579907A8" w14:textId="77777777" w:rsidR="005E1FDA" w:rsidRDefault="005E1FDA"/>
    <w:p w14:paraId="19CBEBD0" w14:textId="77777777" w:rsidR="005E1FDA" w:rsidRDefault="005E1FDA"/>
    <w:p w14:paraId="249B23C3" w14:textId="77777777" w:rsidR="00934DD7" w:rsidRDefault="00934DD7"/>
    <w:p w14:paraId="65E95D6B" w14:textId="77777777" w:rsidR="00934DD7" w:rsidRDefault="00934DD7"/>
    <w:p w14:paraId="7433FBD0" w14:textId="77777777" w:rsidR="00934DD7" w:rsidRDefault="00934DD7"/>
    <w:p w14:paraId="6ABCA2B0" w14:textId="77777777" w:rsidR="00934DD7" w:rsidRDefault="00934DD7"/>
    <w:p w14:paraId="40132BBA" w14:textId="77777777" w:rsidR="00934DD7" w:rsidRDefault="00934DD7"/>
    <w:p w14:paraId="1A56BA2E" w14:textId="77777777" w:rsidR="00934DD7" w:rsidRDefault="00934DD7"/>
    <w:p w14:paraId="656FD89B" w14:textId="71848247" w:rsidR="005E1FDA" w:rsidRDefault="005E1FDA" w:rsidP="005E1FDA">
      <w:pPr>
        <w:pStyle w:val="Ttulo3"/>
        <w:numPr>
          <w:ilvl w:val="0"/>
          <w:numId w:val="12"/>
        </w:numPr>
        <w:tabs>
          <w:tab w:val="num" w:pos="360"/>
        </w:tabs>
        <w:ind w:left="360"/>
        <w:rPr>
          <w:rFonts w:asciiTheme="minorHAnsi" w:eastAsiaTheme="minorEastAsia" w:hAnsiTheme="minorHAnsi" w:cstheme="minorBidi"/>
          <w:caps w:val="0"/>
          <w:color w:val="auto"/>
        </w:rPr>
      </w:pPr>
      <w:r w:rsidRPr="005E1FDA">
        <w:rPr>
          <w:rFonts w:asciiTheme="minorHAnsi" w:eastAsiaTheme="minorEastAsia" w:hAnsiTheme="minorHAnsi" w:cstheme="minorBidi"/>
          <w:caps w:val="0"/>
          <w:color w:val="auto"/>
        </w:rPr>
        <w:lastRenderedPageBreak/>
        <w:t>DESARROLLADOR FRONTEND</w:t>
      </w:r>
    </w:p>
    <w:p w14:paraId="0ED592D2" w14:textId="77777777" w:rsidR="005E1FDA" w:rsidRDefault="005E1FDA" w:rsidP="005E1FDA"/>
    <w:p w14:paraId="326E33F8" w14:textId="3279B12C" w:rsidR="005E1FDA" w:rsidRDefault="005E1FDA" w:rsidP="005E1FDA"/>
    <w:p w14:paraId="48CC74FB" w14:textId="45A287F7" w:rsidR="005E1FDA" w:rsidRDefault="005E1FDA" w:rsidP="005E1FDA">
      <w:r>
        <w:rPr>
          <w:noProof/>
        </w:rPr>
        <w:drawing>
          <wp:anchor distT="0" distB="0" distL="114300" distR="114300" simplePos="0" relativeHeight="251662336" behindDoc="0" locked="0" layoutInCell="1" allowOverlap="1" wp14:anchorId="5363C5FF" wp14:editId="200B2113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2906395" cy="4130675"/>
            <wp:effectExtent l="0" t="0" r="8255" b="3175"/>
            <wp:wrapThrough wrapText="bothSides">
              <wp:wrapPolygon edited="0">
                <wp:start x="0" y="0"/>
                <wp:lineTo x="0" y="21517"/>
                <wp:lineTo x="21520" y="21517"/>
                <wp:lineTo x="21520" y="0"/>
                <wp:lineTo x="0" y="0"/>
              </wp:wrapPolygon>
            </wp:wrapThrough>
            <wp:docPr id="163909836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98368" name="Imagen 1639098368"/>
                    <pic:cNvPicPr/>
                  </pic:nvPicPr>
                  <pic:blipFill rotWithShape="1">
                    <a:blip r:embed="rId11"/>
                    <a:srcRect l="16215" t="24832" r="13302"/>
                    <a:stretch/>
                  </pic:blipFill>
                  <pic:spPr bwMode="auto">
                    <a:xfrm>
                      <a:off x="0" y="0"/>
                      <a:ext cx="2906395" cy="413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F406D" w14:textId="77777777" w:rsidR="00934DD7" w:rsidRPr="00934DD7" w:rsidRDefault="00934DD7" w:rsidP="00934DD7"/>
    <w:p w14:paraId="67C9E40C" w14:textId="77777777" w:rsidR="00934DD7" w:rsidRPr="00934DD7" w:rsidRDefault="00934DD7" w:rsidP="00934DD7"/>
    <w:p w14:paraId="44587763" w14:textId="77777777" w:rsidR="00934DD7" w:rsidRPr="00934DD7" w:rsidRDefault="00934DD7" w:rsidP="00934DD7"/>
    <w:p w14:paraId="52A730F4" w14:textId="77777777" w:rsidR="00934DD7" w:rsidRPr="00934DD7" w:rsidRDefault="00934DD7" w:rsidP="00934DD7"/>
    <w:p w14:paraId="7988840E" w14:textId="77777777" w:rsidR="00934DD7" w:rsidRPr="00934DD7" w:rsidRDefault="00934DD7" w:rsidP="00934DD7"/>
    <w:p w14:paraId="5C3BC0AB" w14:textId="77777777" w:rsidR="00934DD7" w:rsidRPr="00934DD7" w:rsidRDefault="00934DD7" w:rsidP="00934DD7"/>
    <w:p w14:paraId="75838745" w14:textId="77777777" w:rsidR="00934DD7" w:rsidRPr="00934DD7" w:rsidRDefault="00934DD7" w:rsidP="00934DD7"/>
    <w:p w14:paraId="7F8E9847" w14:textId="77777777" w:rsidR="00934DD7" w:rsidRPr="00934DD7" w:rsidRDefault="00934DD7" w:rsidP="00934DD7"/>
    <w:p w14:paraId="4A2B772E" w14:textId="77777777" w:rsidR="00934DD7" w:rsidRPr="00934DD7" w:rsidRDefault="00934DD7" w:rsidP="00934DD7"/>
    <w:p w14:paraId="7ACE0FC8" w14:textId="77777777" w:rsidR="00934DD7" w:rsidRPr="00934DD7" w:rsidRDefault="00934DD7" w:rsidP="00934DD7"/>
    <w:p w14:paraId="15D33287" w14:textId="77777777" w:rsidR="00934DD7" w:rsidRPr="00934DD7" w:rsidRDefault="00934DD7" w:rsidP="00934DD7"/>
    <w:p w14:paraId="37554A69" w14:textId="77777777" w:rsidR="00934DD7" w:rsidRPr="00934DD7" w:rsidRDefault="00934DD7" w:rsidP="00934DD7"/>
    <w:p w14:paraId="509F837D" w14:textId="77777777" w:rsidR="00934DD7" w:rsidRPr="00934DD7" w:rsidRDefault="00934DD7" w:rsidP="00934DD7"/>
    <w:p w14:paraId="7399C54F" w14:textId="77777777" w:rsidR="00934DD7" w:rsidRPr="00934DD7" w:rsidRDefault="00934DD7" w:rsidP="00934DD7"/>
    <w:p w14:paraId="642F2864" w14:textId="77777777" w:rsidR="00934DD7" w:rsidRPr="00934DD7" w:rsidRDefault="00934DD7" w:rsidP="00934DD7"/>
    <w:p w14:paraId="6914D72F" w14:textId="77777777" w:rsidR="00934DD7" w:rsidRDefault="00934DD7" w:rsidP="00934DD7"/>
    <w:p w14:paraId="05B06701" w14:textId="77777777" w:rsidR="00934DD7" w:rsidRPr="00934DD7" w:rsidRDefault="00934DD7" w:rsidP="00934DD7">
      <w:pPr>
        <w:tabs>
          <w:tab w:val="left" w:pos="2529"/>
        </w:tabs>
      </w:pPr>
      <w:r>
        <w:tab/>
      </w:r>
    </w:p>
    <w:tbl>
      <w:tblPr>
        <w:tblStyle w:val="Tabladecuadrcula1Claro-nfasis21"/>
        <w:tblW w:w="4896" w:type="pct"/>
        <w:tblCellMar>
          <w:left w:w="0" w:type="dxa"/>
          <w:right w:w="0" w:type="dxa"/>
        </w:tblCellMar>
        <w:tblLook w:val="06A0" w:firstRow="1" w:lastRow="0" w:firstColumn="1" w:lastColumn="0" w:noHBand="1" w:noVBand="1"/>
        <w:tblDescription w:val="Tabla de comunicación del proyecto para introducir detalles "/>
      </w:tblPr>
      <w:tblGrid>
        <w:gridCol w:w="2366"/>
        <w:gridCol w:w="6365"/>
        <w:gridCol w:w="20"/>
        <w:gridCol w:w="87"/>
      </w:tblGrid>
      <w:tr w:rsidR="00934DD7" w14:paraId="38E1C22B" w14:textId="77777777" w:rsidTr="009E56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top w:val="nil"/>
              <w:left w:val="nil"/>
            </w:tcBorders>
            <w:vAlign w:val="bottom"/>
          </w:tcPr>
          <w:p w14:paraId="5B6C4403" w14:textId="77777777" w:rsidR="00934DD7" w:rsidRDefault="00934DD7" w:rsidP="009E5606">
            <w:pPr>
              <w:pStyle w:val="Textodelatabla"/>
            </w:pPr>
            <w:r>
              <w:t xml:space="preserve">Nombre Completo </w:t>
            </w:r>
          </w:p>
        </w:tc>
        <w:tc>
          <w:tcPr>
            <w:tcW w:w="6365" w:type="dxa"/>
            <w:tcBorders>
              <w:top w:val="nil"/>
            </w:tcBorders>
            <w:vAlign w:val="bottom"/>
          </w:tcPr>
          <w:p w14:paraId="637A1F33" w14:textId="699C1C1E" w:rsidR="00934DD7" w:rsidRDefault="00934DD7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Jesús David Fierro</w:t>
            </w:r>
          </w:p>
        </w:tc>
        <w:tc>
          <w:tcPr>
            <w:tcW w:w="20" w:type="dxa"/>
            <w:tcBorders>
              <w:top w:val="nil"/>
            </w:tcBorders>
            <w:vAlign w:val="bottom"/>
          </w:tcPr>
          <w:p w14:paraId="5F0BC7E2" w14:textId="77777777" w:rsidR="00934DD7" w:rsidRDefault="00934DD7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top w:val="nil"/>
              <w:right w:val="nil"/>
            </w:tcBorders>
            <w:vAlign w:val="bottom"/>
          </w:tcPr>
          <w:p w14:paraId="62001991" w14:textId="77777777" w:rsidR="00934DD7" w:rsidRDefault="00934DD7" w:rsidP="009E5606">
            <w:pPr>
              <w:pStyle w:val="Textodela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05E6D06E" w14:textId="77777777" w:rsidTr="009E56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47E2B414" w14:textId="77777777" w:rsidR="00934DD7" w:rsidRDefault="00934DD7" w:rsidP="009E5606">
            <w:pPr>
              <w:pStyle w:val="Textodelatabla"/>
              <w:tabs>
                <w:tab w:val="center" w:pos="1202"/>
              </w:tabs>
              <w:jc w:val="center"/>
            </w:pPr>
            <w:r>
              <w:t>Rol</w:t>
            </w:r>
          </w:p>
        </w:tc>
        <w:tc>
          <w:tcPr>
            <w:tcW w:w="6365" w:type="dxa"/>
          </w:tcPr>
          <w:p w14:paraId="5F232F8B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Desarrollador </w:t>
            </w:r>
            <w:proofErr w:type="spellStart"/>
            <w:r>
              <w:t>B</w:t>
            </w:r>
            <w:r w:rsidRPr="005E00B6">
              <w:t>ackend</w:t>
            </w:r>
            <w:proofErr w:type="spellEnd"/>
            <w:r>
              <w:t xml:space="preserve"> y </w:t>
            </w:r>
            <w:proofErr w:type="spellStart"/>
            <w:r w:rsidRPr="005E1FDA">
              <w:t>Frontend</w:t>
            </w:r>
            <w:proofErr w:type="spellEnd"/>
          </w:p>
        </w:tc>
        <w:tc>
          <w:tcPr>
            <w:tcW w:w="20" w:type="dxa"/>
          </w:tcPr>
          <w:p w14:paraId="63E3BDE3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32F897DD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4BE99D48" w14:textId="77777777" w:rsidTr="009E56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02D6C8F5" w14:textId="77777777" w:rsidR="00934DD7" w:rsidRDefault="00934DD7" w:rsidP="009E5606">
            <w:pPr>
              <w:pStyle w:val="Textodelatabla"/>
              <w:ind w:left="0"/>
              <w:jc w:val="center"/>
            </w:pPr>
            <w:r>
              <w:t>Conocimientos</w:t>
            </w:r>
          </w:p>
        </w:tc>
        <w:tc>
          <w:tcPr>
            <w:tcW w:w="6365" w:type="dxa"/>
          </w:tcPr>
          <w:p w14:paraId="04E80CF0" w14:textId="5376D784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Angular, C#</w:t>
            </w:r>
          </w:p>
        </w:tc>
        <w:tc>
          <w:tcPr>
            <w:tcW w:w="20" w:type="dxa"/>
          </w:tcPr>
          <w:p w14:paraId="554513ED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561A5988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69D83D0C" w14:textId="77777777" w:rsidTr="009E56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5C43BC0E" w14:textId="77777777" w:rsidR="00934DD7" w:rsidRDefault="00934DD7" w:rsidP="009E5606">
            <w:pPr>
              <w:pStyle w:val="Textodelatabla"/>
              <w:jc w:val="center"/>
            </w:pPr>
            <w:r>
              <w:t>Numero de contacto</w:t>
            </w:r>
          </w:p>
        </w:tc>
        <w:tc>
          <w:tcPr>
            <w:tcW w:w="6365" w:type="dxa"/>
          </w:tcPr>
          <w:p w14:paraId="2D924A51" w14:textId="01F5F83B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3172857026</w:t>
            </w:r>
          </w:p>
        </w:tc>
        <w:tc>
          <w:tcPr>
            <w:tcW w:w="20" w:type="dxa"/>
          </w:tcPr>
          <w:p w14:paraId="6039C81C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23BECD57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D7" w14:paraId="06A9C0C0" w14:textId="77777777" w:rsidTr="009E56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tcBorders>
              <w:left w:val="nil"/>
            </w:tcBorders>
          </w:tcPr>
          <w:p w14:paraId="27AAE946" w14:textId="77777777" w:rsidR="00934DD7" w:rsidRDefault="00934DD7" w:rsidP="009E5606">
            <w:pPr>
              <w:pStyle w:val="Textodelatabla"/>
              <w:jc w:val="center"/>
            </w:pPr>
            <w:r>
              <w:t>Gmail</w:t>
            </w:r>
          </w:p>
        </w:tc>
        <w:tc>
          <w:tcPr>
            <w:tcW w:w="6365" w:type="dxa"/>
          </w:tcPr>
          <w:p w14:paraId="62C3FC31" w14:textId="76EED036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Jesusdavidfierrorivera817@gmail.com</w:t>
            </w:r>
          </w:p>
        </w:tc>
        <w:tc>
          <w:tcPr>
            <w:tcW w:w="20" w:type="dxa"/>
          </w:tcPr>
          <w:p w14:paraId="13AED4DF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" w:type="dxa"/>
            <w:tcBorders>
              <w:right w:val="nil"/>
            </w:tcBorders>
          </w:tcPr>
          <w:p w14:paraId="35292629" w14:textId="77777777" w:rsidR="00934DD7" w:rsidRDefault="00934DD7" w:rsidP="009E5606">
            <w:pPr>
              <w:pStyle w:val="Text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CE9537" w14:textId="1179B8BA" w:rsidR="00934DD7" w:rsidRPr="00934DD7" w:rsidRDefault="00934DD7" w:rsidP="00934DD7">
      <w:pPr>
        <w:tabs>
          <w:tab w:val="left" w:pos="2529"/>
        </w:tabs>
      </w:pPr>
    </w:p>
    <w:sectPr w:rsidR="00934DD7" w:rsidRPr="00934DD7" w:rsidSect="00E37F9F">
      <w:headerReference w:type="default" r:id="rId12"/>
      <w:footerReference w:type="default" r:id="rId13"/>
      <w:headerReference w:type="first" r:id="rId14"/>
      <w:pgSz w:w="11906" w:h="16838" w:code="9"/>
      <w:pgMar w:top="1474" w:right="1440" w:bottom="1588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8CCC8" w14:textId="77777777" w:rsidR="00DD66E7" w:rsidRDefault="00DD66E7">
      <w:r>
        <w:separator/>
      </w:r>
    </w:p>
    <w:p w14:paraId="69B4BCBE" w14:textId="77777777" w:rsidR="00DD66E7" w:rsidRDefault="00DD66E7"/>
  </w:endnote>
  <w:endnote w:type="continuationSeparator" w:id="0">
    <w:p w14:paraId="4E15F893" w14:textId="77777777" w:rsidR="00DD66E7" w:rsidRDefault="00DD66E7">
      <w:r>
        <w:continuationSeparator/>
      </w:r>
    </w:p>
    <w:p w14:paraId="3BEDFC9D" w14:textId="77777777" w:rsidR="00DD66E7" w:rsidRDefault="00DD66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pie de página"/>
    </w:tblPr>
    <w:tblGrid>
      <w:gridCol w:w="1354"/>
      <w:gridCol w:w="6318"/>
      <w:gridCol w:w="1354"/>
    </w:tblGrid>
    <w:tr w:rsidR="00907CBB" w14:paraId="6841FDF4" w14:textId="77777777" w:rsidTr="00B87079">
      <w:tc>
        <w:tcPr>
          <w:tcW w:w="750" w:type="pct"/>
        </w:tcPr>
        <w:p w14:paraId="29746514" w14:textId="010DD7F2" w:rsidR="00907CBB" w:rsidRDefault="006C270F">
          <w:pPr>
            <w:pStyle w:val="Piedepgina"/>
          </w:pPr>
          <w:r>
            <w:t>28/07/2025</w:t>
          </w:r>
        </w:p>
      </w:tc>
      <w:tc>
        <w:tcPr>
          <w:tcW w:w="3500" w:type="pct"/>
        </w:tcPr>
        <w:p w14:paraId="71566756" w14:textId="133EE9DC" w:rsidR="00907CBB" w:rsidRDefault="00000000" w:rsidP="00B87079">
          <w:pPr>
            <w:pStyle w:val="Piedepgina"/>
            <w:jc w:val="center"/>
          </w:pPr>
          <w:sdt>
            <w:sdtPr>
              <w:alias w:val="Título:"/>
              <w:tag w:val="Título:"/>
              <w:id w:val="-1362200171"/>
              <w:placeholder>
                <w:docPart w:val="2CDA1B6BF35940F4824317787E6275B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6C270F">
                <w:t>Documento Presentación Equipo de Trabajo</w:t>
              </w:r>
            </w:sdtContent>
          </w:sdt>
        </w:p>
      </w:tc>
      <w:tc>
        <w:tcPr>
          <w:tcW w:w="750" w:type="pct"/>
        </w:tcPr>
        <w:p w14:paraId="1AC73B7E" w14:textId="77777777" w:rsidR="00907CBB" w:rsidRDefault="00107CB6">
          <w:pPr>
            <w:pStyle w:val="Piedepgina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\* Arabic </w:instrText>
          </w:r>
          <w:r>
            <w:rPr>
              <w:lang w:bidi="es-ES"/>
            </w:rPr>
            <w:fldChar w:fldCharType="separate"/>
          </w:r>
          <w:r w:rsidR="00DD6D92">
            <w:rPr>
              <w:noProof/>
              <w:lang w:bidi="es-ES"/>
            </w:rPr>
            <w:t>3</w:t>
          </w:r>
          <w:r>
            <w:rPr>
              <w:lang w:bidi="es-ES"/>
            </w:rPr>
            <w:fldChar w:fldCharType="end"/>
          </w:r>
        </w:p>
      </w:tc>
    </w:tr>
  </w:tbl>
  <w:p w14:paraId="46B867C9" w14:textId="77777777" w:rsidR="00907CBB" w:rsidRDefault="00907C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CCCCD2" w14:textId="77777777" w:rsidR="00DD66E7" w:rsidRDefault="00DD66E7">
      <w:r>
        <w:separator/>
      </w:r>
    </w:p>
    <w:p w14:paraId="28DA3E1A" w14:textId="77777777" w:rsidR="00DD66E7" w:rsidRDefault="00DD66E7"/>
  </w:footnote>
  <w:footnote w:type="continuationSeparator" w:id="0">
    <w:p w14:paraId="5DF354DF" w14:textId="77777777" w:rsidR="00DD66E7" w:rsidRDefault="00DD66E7">
      <w:r>
        <w:continuationSeparator/>
      </w:r>
    </w:p>
    <w:p w14:paraId="5B0BD091" w14:textId="77777777" w:rsidR="00DD66E7" w:rsidRDefault="00DD66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3F188" w14:textId="6B616A35" w:rsidR="00907CBB" w:rsidRPr="00AC49B0" w:rsidRDefault="00AC49B0" w:rsidP="00AC49B0">
    <w:pPr>
      <w:pStyle w:val="Encabezado"/>
      <w:ind w:firstLine="648"/>
      <w:rPr>
        <w:lang w:val="es-MX"/>
      </w:rPr>
    </w:pPr>
    <w:r>
      <w:rPr>
        <w:lang w:val="es-MX"/>
      </w:rPr>
      <w:tab/>
    </w:r>
    <w:proofErr w:type="spellStart"/>
    <w:r>
      <w:rPr>
        <w:lang w:val="es-MX"/>
      </w:rPr>
      <w:t>DigiCard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EFFD1" w14:textId="77777777" w:rsidR="00736E05" w:rsidRDefault="00736E05">
    <w:pPr>
      <w:pStyle w:val="Encabezado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02A6585" wp14:editId="0585891E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upo 2" descr="Barra lateral decorativa de portada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ángulo 3" descr="Barra lateral decorativa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ángulo 5" descr="Barra lateral decorativa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489B5426" id="Grupo 2" o:spid="_x0000_s1026" alt="Barra lateral decorativa de portada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">
              <v:rect id="Rectángulo 3" o:spid="_x0000_s1027" alt="Barra lateral decorativa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ángulo 5" o:spid="_x0000_s1028" alt="Barra lateral decorativa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56D6D20"/>
    <w:multiLevelType w:val="hybridMultilevel"/>
    <w:tmpl w:val="B4DE4594"/>
    <w:lvl w:ilvl="0" w:tplc="A8B0EC6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16FBC"/>
    <w:multiLevelType w:val="hybridMultilevel"/>
    <w:tmpl w:val="154A06F8"/>
    <w:lvl w:ilvl="0" w:tplc="D17037C0">
      <w:start w:val="1"/>
      <w:numFmt w:val="decimal"/>
      <w:lvlText w:val="%1."/>
      <w:lvlJc w:val="left"/>
      <w:pPr>
        <w:ind w:left="432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152" w:hanging="360"/>
      </w:pPr>
    </w:lvl>
    <w:lvl w:ilvl="2" w:tplc="240A001B" w:tentative="1">
      <w:start w:val="1"/>
      <w:numFmt w:val="lowerRoman"/>
      <w:lvlText w:val="%3."/>
      <w:lvlJc w:val="right"/>
      <w:pPr>
        <w:ind w:left="1872" w:hanging="180"/>
      </w:pPr>
    </w:lvl>
    <w:lvl w:ilvl="3" w:tplc="240A000F" w:tentative="1">
      <w:start w:val="1"/>
      <w:numFmt w:val="decimal"/>
      <w:lvlText w:val="%4."/>
      <w:lvlJc w:val="left"/>
      <w:pPr>
        <w:ind w:left="2592" w:hanging="360"/>
      </w:pPr>
    </w:lvl>
    <w:lvl w:ilvl="4" w:tplc="240A0019" w:tentative="1">
      <w:start w:val="1"/>
      <w:numFmt w:val="lowerLetter"/>
      <w:lvlText w:val="%5."/>
      <w:lvlJc w:val="left"/>
      <w:pPr>
        <w:ind w:left="3312" w:hanging="360"/>
      </w:pPr>
    </w:lvl>
    <w:lvl w:ilvl="5" w:tplc="240A001B" w:tentative="1">
      <w:start w:val="1"/>
      <w:numFmt w:val="lowerRoman"/>
      <w:lvlText w:val="%6."/>
      <w:lvlJc w:val="right"/>
      <w:pPr>
        <w:ind w:left="4032" w:hanging="180"/>
      </w:pPr>
    </w:lvl>
    <w:lvl w:ilvl="6" w:tplc="240A000F" w:tentative="1">
      <w:start w:val="1"/>
      <w:numFmt w:val="decimal"/>
      <w:lvlText w:val="%7."/>
      <w:lvlJc w:val="left"/>
      <w:pPr>
        <w:ind w:left="4752" w:hanging="360"/>
      </w:pPr>
    </w:lvl>
    <w:lvl w:ilvl="7" w:tplc="240A0019" w:tentative="1">
      <w:start w:val="1"/>
      <w:numFmt w:val="lowerLetter"/>
      <w:lvlText w:val="%8."/>
      <w:lvlJc w:val="left"/>
      <w:pPr>
        <w:ind w:left="5472" w:hanging="360"/>
      </w:pPr>
    </w:lvl>
    <w:lvl w:ilvl="8" w:tplc="240A001B" w:tentative="1">
      <w:start w:val="1"/>
      <w:numFmt w:val="lowerRoman"/>
      <w:lvlText w:val="%9."/>
      <w:lvlJc w:val="right"/>
      <w:pPr>
        <w:ind w:left="6192" w:hanging="180"/>
      </w:pPr>
    </w:lvl>
  </w:abstractNum>
  <w:num w:numId="1" w16cid:durableId="1847357825">
    <w:abstractNumId w:val="9"/>
  </w:num>
  <w:num w:numId="2" w16cid:durableId="1662006543">
    <w:abstractNumId w:val="10"/>
  </w:num>
  <w:num w:numId="3" w16cid:durableId="698361252">
    <w:abstractNumId w:val="7"/>
  </w:num>
  <w:num w:numId="4" w16cid:durableId="466440242">
    <w:abstractNumId w:val="6"/>
  </w:num>
  <w:num w:numId="5" w16cid:durableId="1069500705">
    <w:abstractNumId w:val="5"/>
  </w:num>
  <w:num w:numId="6" w16cid:durableId="68502021">
    <w:abstractNumId w:val="4"/>
  </w:num>
  <w:num w:numId="7" w16cid:durableId="1164666135">
    <w:abstractNumId w:val="8"/>
  </w:num>
  <w:num w:numId="8" w16cid:durableId="965237329">
    <w:abstractNumId w:val="3"/>
  </w:num>
  <w:num w:numId="9" w16cid:durableId="1404642317">
    <w:abstractNumId w:val="2"/>
  </w:num>
  <w:num w:numId="10" w16cid:durableId="1582564703">
    <w:abstractNumId w:val="1"/>
  </w:num>
  <w:num w:numId="11" w16cid:durableId="975375408">
    <w:abstractNumId w:val="0"/>
  </w:num>
  <w:num w:numId="12" w16cid:durableId="16822447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9B0"/>
    <w:rsid w:val="00067E02"/>
    <w:rsid w:val="00107CB6"/>
    <w:rsid w:val="0013333F"/>
    <w:rsid w:val="00193898"/>
    <w:rsid w:val="001E1916"/>
    <w:rsid w:val="002B21AE"/>
    <w:rsid w:val="00312DD5"/>
    <w:rsid w:val="0033593E"/>
    <w:rsid w:val="004534A5"/>
    <w:rsid w:val="004566FA"/>
    <w:rsid w:val="00495232"/>
    <w:rsid w:val="004A188D"/>
    <w:rsid w:val="004A4EC4"/>
    <w:rsid w:val="005331CA"/>
    <w:rsid w:val="005504AE"/>
    <w:rsid w:val="00580299"/>
    <w:rsid w:val="005E00B6"/>
    <w:rsid w:val="005E1FDA"/>
    <w:rsid w:val="00660B21"/>
    <w:rsid w:val="006C270F"/>
    <w:rsid w:val="00714CE5"/>
    <w:rsid w:val="007225FB"/>
    <w:rsid w:val="00736E05"/>
    <w:rsid w:val="00822A8D"/>
    <w:rsid w:val="00831731"/>
    <w:rsid w:val="00852FE0"/>
    <w:rsid w:val="00874542"/>
    <w:rsid w:val="00907CBB"/>
    <w:rsid w:val="00913AE4"/>
    <w:rsid w:val="00934DD7"/>
    <w:rsid w:val="00976A9B"/>
    <w:rsid w:val="0099384F"/>
    <w:rsid w:val="009A32A1"/>
    <w:rsid w:val="00A72CC5"/>
    <w:rsid w:val="00AC49B0"/>
    <w:rsid w:val="00B55F12"/>
    <w:rsid w:val="00B7223D"/>
    <w:rsid w:val="00B85124"/>
    <w:rsid w:val="00B87079"/>
    <w:rsid w:val="00C41938"/>
    <w:rsid w:val="00C64B77"/>
    <w:rsid w:val="00CB5473"/>
    <w:rsid w:val="00DA0B66"/>
    <w:rsid w:val="00DC769A"/>
    <w:rsid w:val="00DD66E7"/>
    <w:rsid w:val="00DD6D92"/>
    <w:rsid w:val="00E279B8"/>
    <w:rsid w:val="00E37F9F"/>
    <w:rsid w:val="00E756E6"/>
    <w:rsid w:val="00EA05B8"/>
    <w:rsid w:val="00EB203B"/>
    <w:rsid w:val="00ED7F4D"/>
    <w:rsid w:val="00F0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3814FFE"/>
  <w15:docId w15:val="{6CB40853-61D4-4E34-9988-10B80B35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s-E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DD7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3-nfasis11">
    <w:name w:val="Tabla de cuadrícula 3 - Énfasis 1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Tabladecuadrcula4-nfasis61">
    <w:name w:val="Tabla de cuadrícula 4 - Énfasis 6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Cuadrculadetablaclara1">
    <w:name w:val="Cuadrícula de tabla clara1"/>
    <w:basedOn w:val="Tab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21">
    <w:name w:val="Tabla normal 21"/>
    <w:basedOn w:val="Tab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delista2-nfasis11">
    <w:name w:val="Tabla de list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3333F"/>
    <w:rPr>
      <w:color w:val="595959" w:themeColor="text1" w:themeTint="A6"/>
    </w:rPr>
  </w:style>
  <w:style w:type="table" w:customStyle="1" w:styleId="Tabladecuadrcula4-nfasis11">
    <w:name w:val="Tabla de cuadrícula 4 - Énfasis 1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normal41">
    <w:name w:val="Tabla normal 41"/>
    <w:basedOn w:val="Tab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lista1clara-nfasis61">
    <w:name w:val="Tabla de list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cabezado">
    <w:name w:val="header"/>
    <w:basedOn w:val="Normal"/>
    <w:link w:val="EncabezadoCar"/>
    <w:uiPriority w:val="2"/>
    <w:unhideWhenUsed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2"/>
  </w:style>
  <w:style w:type="paragraph" w:styleId="Piedepgina">
    <w:name w:val="footer"/>
    <w:basedOn w:val="Normal"/>
    <w:link w:val="PiedepginaCar"/>
    <w:uiPriority w:val="2"/>
    <w:unhideWhenUsed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2"/>
  </w:style>
  <w:style w:type="table" w:customStyle="1" w:styleId="Sinbordes">
    <w:name w:val="Sin bordes"/>
    <w:basedOn w:val="Tablanormal"/>
    <w:uiPriority w:val="99"/>
    <w:pPr>
      <w:spacing w:after="0" w:line="240" w:lineRule="auto"/>
    </w:pPr>
    <w:tblPr/>
  </w:style>
  <w:style w:type="table" w:customStyle="1" w:styleId="Tabladecuadrcula1clara-nfasis11">
    <w:name w:val="Tabla de cuadrícula 1 clara - Énfasis 11"/>
    <w:aliases w:val="Sample questionnaires table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Tabladecuadrcula2-nfasis11">
    <w:name w:val="Tabla de cuadrícul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cindecontacto">
    <w:name w:val="Información de contacto"/>
    <w:basedOn w:val="Normal"/>
    <w:uiPriority w:val="1"/>
    <w:qFormat/>
    <w:pPr>
      <w:spacing w:after="0"/>
      <w:jc w:val="right"/>
    </w:pPr>
    <w:rPr>
      <w:caps/>
    </w:rPr>
  </w:style>
  <w:style w:type="table" w:customStyle="1" w:styleId="Tabladecuadrcula3-nfasis31">
    <w:name w:val="Tabla de cuadrícula 3 - Énfasis 3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Tabladecuadrcula1clara-nfasis31">
    <w:name w:val="Tabla de cuadrícula 1 clara - Énfasis 3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Textodelatabla">
    <w:name w:val="Texto de la tabla"/>
    <w:basedOn w:val="Normal"/>
    <w:uiPriority w:val="1"/>
    <w:qFormat/>
    <w:pPr>
      <w:spacing w:before="120" w:after="0"/>
    </w:pPr>
  </w:style>
  <w:style w:type="table" w:customStyle="1" w:styleId="Tabladelista6concolores-nfasis21">
    <w:name w:val="Tabla de lista 6 con colores - Énfasis 21"/>
    <w:basedOn w:val="Tab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decuadrcula1Claro-nfasis21">
    <w:name w:val="Tabla de cuadrícula 1 Claro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aconvieta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n">
    <w:name w:val="Imagen"/>
    <w:basedOn w:val="Normal"/>
    <w:qFormat/>
    <w:rsid w:val="00E279B8"/>
    <w:pPr>
      <w:spacing w:before="5760" w:after="0" w:line="720" w:lineRule="auto"/>
      <w:jc w:val="right"/>
    </w:pPr>
  </w:style>
  <w:style w:type="character" w:styleId="nfasisintenso">
    <w:name w:val="Intense Emphasis"/>
    <w:basedOn w:val="Fuentedeprrafopredeter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3333F"/>
    <w:rPr>
      <w:i/>
      <w:iCs/>
      <w:color w:val="355D7E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debloque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ipervnculo">
    <w:name w:val="Hyperlink"/>
    <w:basedOn w:val="Fuentedeprrafopredeter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D9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D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Sena\AppData\Roaming\Microsoft\Templates\Plan%20de%20comunicaci&#243;n%20de%20proyec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E13B6C58CA54A5C8422501D53B54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A1C0E-4C11-4974-956F-264125EF1726}"/>
      </w:docPartPr>
      <w:docPartBody>
        <w:p w:rsidR="00000000" w:rsidRDefault="00000000">
          <w:pPr>
            <w:pStyle w:val="EE13B6C58CA54A5C8422501D53B54C29"/>
          </w:pPr>
          <w:r>
            <w:rPr>
              <w:lang w:bidi="es-ES"/>
            </w:rPr>
            <w:t>Versión</w:t>
          </w:r>
        </w:p>
      </w:docPartBody>
    </w:docPart>
    <w:docPart>
      <w:docPartPr>
        <w:name w:val="86B6EC2B27064DC2B787E36C23DB3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57E97-CFB9-4030-9636-22015B1D390B}"/>
      </w:docPartPr>
      <w:docPartBody>
        <w:p w:rsidR="00000000" w:rsidRDefault="00000000">
          <w:pPr>
            <w:pStyle w:val="86B6EC2B27064DC2B787E36C23DB39D9"/>
          </w:pPr>
          <w:r>
            <w:rPr>
              <w:lang w:bidi="es-ES"/>
            </w:rPr>
            <w:t>nombre de la empresa</w:t>
          </w:r>
        </w:p>
      </w:docPartBody>
    </w:docPart>
    <w:docPart>
      <w:docPartPr>
        <w:name w:val="E6FF9AB5337141408036C25E6B387B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D923F-D213-4B3C-B7BC-94445924D4E4}"/>
      </w:docPartPr>
      <w:docPartBody>
        <w:p w:rsidR="00000000" w:rsidRDefault="00000000">
          <w:pPr>
            <w:pStyle w:val="E6FF9AB5337141408036C25E6B387B03"/>
          </w:pPr>
          <w:r>
            <w:rPr>
              <w:lang w:bidi="es-ES"/>
            </w:rPr>
            <w:t>Dirección de la empresa</w:t>
          </w:r>
        </w:p>
      </w:docPartBody>
    </w:docPart>
    <w:docPart>
      <w:docPartPr>
        <w:name w:val="2CDA1B6BF35940F4824317787E6275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E3E89-8ED6-4763-9DD9-93A07E687EDE}"/>
      </w:docPartPr>
      <w:docPartBody>
        <w:p w:rsidR="00000000" w:rsidRDefault="00000000">
          <w:pPr>
            <w:pStyle w:val="2CDA1B6BF35940F4824317787E6275BB"/>
          </w:pPr>
          <w:r>
            <w:rPr>
              <w:lang w:bidi="es-ES"/>
            </w:rPr>
            <w:t>Probabilidad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C1C"/>
    <w:rsid w:val="000C3C1C"/>
    <w:rsid w:val="0052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E13B6C58CA54A5C8422501D53B54C29">
    <w:name w:val="EE13B6C58CA54A5C8422501D53B54C29"/>
  </w:style>
  <w:style w:type="paragraph" w:customStyle="1" w:styleId="A250D488604C4E5BB2877E2EAEB48AFF">
    <w:name w:val="A250D488604C4E5BB2877E2EAEB48AFF"/>
  </w:style>
  <w:style w:type="paragraph" w:customStyle="1" w:styleId="B558ABCD5417400CA4F56DE7A3CC0019">
    <w:name w:val="B558ABCD5417400CA4F56DE7A3CC0019"/>
  </w:style>
  <w:style w:type="paragraph" w:customStyle="1" w:styleId="61C5F9338DF847DC8871E75FC229733A">
    <w:name w:val="61C5F9338DF847DC8871E75FC229733A"/>
  </w:style>
  <w:style w:type="paragraph" w:customStyle="1" w:styleId="412249A8AFB840B38ABB3864370C37D0">
    <w:name w:val="412249A8AFB840B38ABB3864370C37D0"/>
  </w:style>
  <w:style w:type="paragraph" w:customStyle="1" w:styleId="86B6EC2B27064DC2B787E36C23DB39D9">
    <w:name w:val="86B6EC2B27064DC2B787E36C23DB39D9"/>
  </w:style>
  <w:style w:type="paragraph" w:customStyle="1" w:styleId="E6FF9AB5337141408036C25E6B387B03">
    <w:name w:val="E6FF9AB5337141408036C25E6B387B03"/>
  </w:style>
  <w:style w:type="paragraph" w:customStyle="1" w:styleId="468D4C9EEB2042E4A7AA309CB7095F13">
    <w:name w:val="468D4C9EEB2042E4A7AA309CB7095F13"/>
  </w:style>
  <w:style w:type="paragraph" w:customStyle="1" w:styleId="37255A81903D4D54B8E77796AEBA20B4">
    <w:name w:val="37255A81903D4D54B8E77796AEBA20B4"/>
  </w:style>
  <w:style w:type="paragraph" w:customStyle="1" w:styleId="1DA81B8B38CD44A688814CFDAE4A2E05">
    <w:name w:val="1DA81B8B38CD44A688814CFDAE4A2E05"/>
  </w:style>
  <w:style w:type="paragraph" w:customStyle="1" w:styleId="AC937B0143D94466A82107D685A467B4">
    <w:name w:val="AC937B0143D94466A82107D685A467B4"/>
  </w:style>
  <w:style w:type="paragraph" w:customStyle="1" w:styleId="1DA0D28996BF47E1B8ED5F4F921D5DCC">
    <w:name w:val="1DA0D28996BF47E1B8ED5F4F921D5DCC"/>
  </w:style>
  <w:style w:type="paragraph" w:customStyle="1" w:styleId="820D6ECD73294DF1BE6670D90B0547F2">
    <w:name w:val="820D6ECD73294DF1BE6670D90B0547F2"/>
  </w:style>
  <w:style w:type="paragraph" w:customStyle="1" w:styleId="54E9E109BC6A4F129012FBE7D998DE16">
    <w:name w:val="54E9E109BC6A4F129012FBE7D998DE16"/>
  </w:style>
  <w:style w:type="paragraph" w:customStyle="1" w:styleId="18384A7DEBD84FE5A30CA55DC04D7D60">
    <w:name w:val="18384A7DEBD84FE5A30CA55DC04D7D60"/>
  </w:style>
  <w:style w:type="paragraph" w:customStyle="1" w:styleId="8896CA004B1F45EC9E67CC354749A256">
    <w:name w:val="8896CA004B1F45EC9E67CC354749A256"/>
  </w:style>
  <w:style w:type="paragraph" w:customStyle="1" w:styleId="1C6675B5AB7242059A8F984ABC207510">
    <w:name w:val="1C6675B5AB7242059A8F984ABC207510"/>
  </w:style>
  <w:style w:type="paragraph" w:customStyle="1" w:styleId="7BC2082D490E412EBA68698C44D4A1DF">
    <w:name w:val="7BC2082D490E412EBA68698C44D4A1DF"/>
  </w:style>
  <w:style w:type="paragraph" w:customStyle="1" w:styleId="8D8F18C3996C4518AC912F886A82D1AC">
    <w:name w:val="8D8F18C3996C4518AC912F886A82D1AC"/>
  </w:style>
  <w:style w:type="paragraph" w:customStyle="1" w:styleId="A6F32E561B4049C5B7FE57E2D56A27D4">
    <w:name w:val="A6F32E561B4049C5B7FE57E2D56A27D4"/>
  </w:style>
  <w:style w:type="paragraph" w:customStyle="1" w:styleId="FC295B421A964E8CA6E1DAC073518521">
    <w:name w:val="FC295B421A964E8CA6E1DAC073518521"/>
  </w:style>
  <w:style w:type="paragraph" w:customStyle="1" w:styleId="04AE5BB4413342AB8A5450362DD1A8AC">
    <w:name w:val="04AE5BB4413342AB8A5450362DD1A8AC"/>
  </w:style>
  <w:style w:type="paragraph" w:customStyle="1" w:styleId="27F8E591AE0645EB880DE1CF2C00C105">
    <w:name w:val="27F8E591AE0645EB880DE1CF2C00C105"/>
  </w:style>
  <w:style w:type="paragraph" w:customStyle="1" w:styleId="FEFF76CFDABA4DA4BFD2A44C4354AB10">
    <w:name w:val="FEFF76CFDABA4DA4BFD2A44C4354AB10"/>
  </w:style>
  <w:style w:type="paragraph" w:customStyle="1" w:styleId="DBA1635C2890429995E45A3A7F8EBAA7">
    <w:name w:val="DBA1635C2890429995E45A3A7F8EBAA7"/>
  </w:style>
  <w:style w:type="paragraph" w:customStyle="1" w:styleId="C5651A101F1445A3AF1C8381FF4686F4">
    <w:name w:val="C5651A101F1445A3AF1C8381FF4686F4"/>
  </w:style>
  <w:style w:type="paragraph" w:customStyle="1" w:styleId="7FEC265F6FFE484C962697D4F6CFDDE0">
    <w:name w:val="7FEC265F6FFE484C962697D4F6CFDDE0"/>
  </w:style>
  <w:style w:type="paragraph" w:customStyle="1" w:styleId="FE322EB560AB4D8B8E2A4739CC53319E">
    <w:name w:val="FE322EB560AB4D8B8E2A4739CC53319E"/>
  </w:style>
  <w:style w:type="paragraph" w:customStyle="1" w:styleId="5CAE082AB58A4FE693AB82F9E597EF3B">
    <w:name w:val="5CAE082AB58A4FE693AB82F9E597EF3B"/>
  </w:style>
  <w:style w:type="paragraph" w:customStyle="1" w:styleId="0FF19387ECE24B13B9F60CC03B641518">
    <w:name w:val="0FF19387ECE24B13B9F60CC03B641518"/>
  </w:style>
  <w:style w:type="paragraph" w:customStyle="1" w:styleId="78EBCD4587E34C79A966D7A589071395">
    <w:name w:val="78EBCD4587E34C79A966D7A589071395"/>
  </w:style>
  <w:style w:type="paragraph" w:customStyle="1" w:styleId="1FDA168FA936411DBFC99AF69B94E0EF">
    <w:name w:val="1FDA168FA936411DBFC99AF69B94E0EF"/>
  </w:style>
  <w:style w:type="paragraph" w:customStyle="1" w:styleId="D1EDEF3D31B242FA9542E660F84A3B29">
    <w:name w:val="D1EDEF3D31B242FA9542E660F84A3B29"/>
  </w:style>
  <w:style w:type="paragraph" w:customStyle="1" w:styleId="F30017E566A64A5D8F7D36B1B77FDCA3">
    <w:name w:val="F30017E566A64A5D8F7D36B1B77FDCA3"/>
  </w:style>
  <w:style w:type="paragraph" w:customStyle="1" w:styleId="1B3C582E8A224423A6C64CF01CD9646A">
    <w:name w:val="1B3C582E8A224423A6C64CF01CD9646A"/>
  </w:style>
  <w:style w:type="paragraph" w:customStyle="1" w:styleId="B671724E2D1D4D3B899AB808D046FB94">
    <w:name w:val="B671724E2D1D4D3B899AB808D046FB94"/>
  </w:style>
  <w:style w:type="paragraph" w:customStyle="1" w:styleId="E84A587135BD4E6AA52047B799BB77B8">
    <w:name w:val="E84A587135BD4E6AA52047B799BB77B8"/>
  </w:style>
  <w:style w:type="paragraph" w:customStyle="1" w:styleId="FAFEAD709C8F41AB82D58A007E601D5A">
    <w:name w:val="FAFEAD709C8F41AB82D58A007E601D5A"/>
  </w:style>
  <w:style w:type="paragraph" w:customStyle="1" w:styleId="9901C6F0D5464749ADF5696D0B1936EF">
    <w:name w:val="9901C6F0D5464749ADF5696D0B1936EF"/>
  </w:style>
  <w:style w:type="paragraph" w:customStyle="1" w:styleId="4633812B3421440ABD7A72B27E5BD5D9">
    <w:name w:val="4633812B3421440ABD7A72B27E5BD5D9"/>
  </w:style>
  <w:style w:type="paragraph" w:customStyle="1" w:styleId="E6F4D86981C646CAA4800B508390D5B6">
    <w:name w:val="E6F4D86981C646CAA4800B508390D5B6"/>
  </w:style>
  <w:style w:type="paragraph" w:customStyle="1" w:styleId="3FC6039F26AF472A84C8992E5AF50728">
    <w:name w:val="3FC6039F26AF472A84C8992E5AF50728"/>
  </w:style>
  <w:style w:type="paragraph" w:customStyle="1" w:styleId="35DDADD3D59543E8B55B43CBAADC2C94">
    <w:name w:val="35DDADD3D59543E8B55B43CBAADC2C94"/>
  </w:style>
  <w:style w:type="paragraph" w:customStyle="1" w:styleId="E500BCF1FA2A4C4FB9AC6A03B4E45B0A">
    <w:name w:val="E500BCF1FA2A4C4FB9AC6A03B4E45B0A"/>
  </w:style>
  <w:style w:type="paragraph" w:customStyle="1" w:styleId="2E9FA5EF7DCB46ED9E4572AA40038C17">
    <w:name w:val="2E9FA5EF7DCB46ED9E4572AA40038C17"/>
  </w:style>
  <w:style w:type="paragraph" w:customStyle="1" w:styleId="544310FE0AEC4DC9932B52EF1856FBB8">
    <w:name w:val="544310FE0AEC4DC9932B52EF1856FBB8"/>
  </w:style>
  <w:style w:type="paragraph" w:customStyle="1" w:styleId="77499AA01DAE4B5A8B56DE9687CA4770">
    <w:name w:val="77499AA01DAE4B5A8B56DE9687CA4770"/>
  </w:style>
  <w:style w:type="paragraph" w:customStyle="1" w:styleId="42E4F3B4844345F180A1CCD970EE911D">
    <w:name w:val="42E4F3B4844345F180A1CCD970EE911D"/>
  </w:style>
  <w:style w:type="paragraph" w:customStyle="1" w:styleId="F242A2D6F6E244CF808EE60BA4C1E7C7">
    <w:name w:val="F242A2D6F6E244CF808EE60BA4C1E7C7"/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1A7BDD3F767B450996A358C33324121F">
    <w:name w:val="1A7BDD3F767B450996A358C33324121F"/>
  </w:style>
  <w:style w:type="paragraph" w:customStyle="1" w:styleId="4B671128DA284516AF2245D7CCA57FA1">
    <w:name w:val="4B671128DA284516AF2245D7CCA57FA1"/>
  </w:style>
  <w:style w:type="paragraph" w:customStyle="1" w:styleId="217271C2BFA04A23B573541A8B37E5AD">
    <w:name w:val="217271C2BFA04A23B573541A8B37E5AD"/>
  </w:style>
  <w:style w:type="paragraph" w:customStyle="1" w:styleId="691513D89C8B43D6962A925B23799CCB">
    <w:name w:val="691513D89C8B43D6962A925B23799CCB"/>
  </w:style>
  <w:style w:type="paragraph" w:customStyle="1" w:styleId="2B32C011E3EA4A4A93F3B6A22B6172E1">
    <w:name w:val="2B32C011E3EA4A4A93F3B6A22B6172E1"/>
  </w:style>
  <w:style w:type="paragraph" w:customStyle="1" w:styleId="00796C58D7EF4F918D54F7D6684C6B3A">
    <w:name w:val="00796C58D7EF4F918D54F7D6684C6B3A"/>
  </w:style>
  <w:style w:type="paragraph" w:customStyle="1" w:styleId="4C40FCC26EF244499B124F33F471AC8F">
    <w:name w:val="4C40FCC26EF244499B124F33F471AC8F"/>
  </w:style>
  <w:style w:type="paragraph" w:customStyle="1" w:styleId="5AC6EDD0E92D40EF8A45D3D4B828D0B1">
    <w:name w:val="5AC6EDD0E92D40EF8A45D3D4B828D0B1"/>
  </w:style>
  <w:style w:type="paragraph" w:customStyle="1" w:styleId="033EE48D388B4156A65CEF003D458041">
    <w:name w:val="033EE48D388B4156A65CEF003D458041"/>
  </w:style>
  <w:style w:type="paragraph" w:customStyle="1" w:styleId="A7D995E005A6486FAEAF54396BCDE1D4">
    <w:name w:val="A7D995E005A6486FAEAF54396BCDE1D4"/>
  </w:style>
  <w:style w:type="paragraph" w:customStyle="1" w:styleId="CFA62340D27F4827AB23DAF460A50A2A">
    <w:name w:val="CFA62340D27F4827AB23DAF460A50A2A"/>
  </w:style>
  <w:style w:type="paragraph" w:customStyle="1" w:styleId="ECE951217F9449DC93C844D504B6A9A3">
    <w:name w:val="ECE951217F9449DC93C844D504B6A9A3"/>
  </w:style>
  <w:style w:type="paragraph" w:customStyle="1" w:styleId="BA49A03F1A644A88ACA9E2070932A304">
    <w:name w:val="BA49A03F1A644A88ACA9E2070932A304"/>
  </w:style>
  <w:style w:type="paragraph" w:customStyle="1" w:styleId="5259CFEC994148E1838AF96544B1C68C">
    <w:name w:val="5259CFEC994148E1838AF96544B1C68C"/>
  </w:style>
  <w:style w:type="paragraph" w:customStyle="1" w:styleId="E0EB7C5A57ED4356854C12EE3D247151">
    <w:name w:val="E0EB7C5A57ED4356854C12EE3D247151"/>
  </w:style>
  <w:style w:type="paragraph" w:customStyle="1" w:styleId="0A2D48AAC0884CFD88204E1283AE47FC">
    <w:name w:val="0A2D48AAC0884CFD88204E1283AE47FC"/>
  </w:style>
  <w:style w:type="paragraph" w:customStyle="1" w:styleId="27A694942A0A4A6AB066182E36B80C31">
    <w:name w:val="27A694942A0A4A6AB066182E36B80C31"/>
  </w:style>
  <w:style w:type="paragraph" w:customStyle="1" w:styleId="88A52B8F5659423C8C10DB6573D5C578">
    <w:name w:val="88A52B8F5659423C8C10DB6573D5C578"/>
  </w:style>
  <w:style w:type="paragraph" w:customStyle="1" w:styleId="F68D998B0BEC45688ACD0F3DB573CC4C">
    <w:name w:val="F68D998B0BEC45688ACD0F3DB573CC4C"/>
  </w:style>
  <w:style w:type="paragraph" w:customStyle="1" w:styleId="3AC2F4D75043472F8733754DFE21F77C">
    <w:name w:val="3AC2F4D75043472F8733754DFE21F77C"/>
  </w:style>
  <w:style w:type="paragraph" w:customStyle="1" w:styleId="8206066D5803490A9EC2908DE151DD9E">
    <w:name w:val="8206066D5803490A9EC2908DE151DD9E"/>
  </w:style>
  <w:style w:type="paragraph" w:customStyle="1" w:styleId="5CF09C52B8B14A5FA858491ADF3E1A20">
    <w:name w:val="5CF09C52B8B14A5FA858491ADF3E1A20"/>
  </w:style>
  <w:style w:type="paragraph" w:customStyle="1" w:styleId="3E8F0A2CCEBA42858826BC2F5C604B4C">
    <w:name w:val="3E8F0A2CCEBA42858826BC2F5C604B4C"/>
  </w:style>
  <w:style w:type="paragraph" w:customStyle="1" w:styleId="A2FA1AF93D5F49148BC6AF9F7C123ECB">
    <w:name w:val="A2FA1AF93D5F49148BC6AF9F7C123ECB"/>
  </w:style>
  <w:style w:type="paragraph" w:customStyle="1" w:styleId="D455F7CAE5E74499A987D31A70B187E8">
    <w:name w:val="D455F7CAE5E74499A987D31A70B187E8"/>
  </w:style>
  <w:style w:type="paragraph" w:customStyle="1" w:styleId="7D0F20E87D2A4EFC92DA88156E92A941">
    <w:name w:val="7D0F20E87D2A4EFC92DA88156E92A941"/>
  </w:style>
  <w:style w:type="paragraph" w:customStyle="1" w:styleId="8DC780B7E2BD4A2780E7589E2607385B">
    <w:name w:val="8DC780B7E2BD4A2780E7589E2607385B"/>
  </w:style>
  <w:style w:type="paragraph" w:customStyle="1" w:styleId="9A52B684A30A446AB3BC566E990B5725">
    <w:name w:val="9A52B684A30A446AB3BC566E990B5725"/>
  </w:style>
  <w:style w:type="paragraph" w:customStyle="1" w:styleId="2CF28433C3824CD4882EAA9D0A525687">
    <w:name w:val="2CF28433C3824CD4882EAA9D0A525687"/>
  </w:style>
  <w:style w:type="paragraph" w:customStyle="1" w:styleId="6503D8A6BBA947ECA1A5FF845A70CBDE">
    <w:name w:val="6503D8A6BBA947ECA1A5FF845A70CBDE"/>
  </w:style>
  <w:style w:type="paragraph" w:customStyle="1" w:styleId="598EFEEA064E4F8BA0A4536924A4E263">
    <w:name w:val="598EFEEA064E4F8BA0A4536924A4E263"/>
  </w:style>
  <w:style w:type="paragraph" w:customStyle="1" w:styleId="954E12CC4EA540908D7EF4DDD37C5B45">
    <w:name w:val="954E12CC4EA540908D7EF4DDD37C5B45"/>
  </w:style>
  <w:style w:type="paragraph" w:customStyle="1" w:styleId="0BCE11473A23433988598DD0BD95945F">
    <w:name w:val="0BCE11473A23433988598DD0BD95945F"/>
  </w:style>
  <w:style w:type="paragraph" w:customStyle="1" w:styleId="2FA8C04AB115496E8AFA03221662CFD2">
    <w:name w:val="2FA8C04AB115496E8AFA03221662CFD2"/>
  </w:style>
  <w:style w:type="paragraph" w:customStyle="1" w:styleId="6E7A414C44754D72907208A454CEC18A">
    <w:name w:val="6E7A414C44754D72907208A454CEC18A"/>
  </w:style>
  <w:style w:type="paragraph" w:customStyle="1" w:styleId="272842D06F644FB1B862ED8B90C6C2AB">
    <w:name w:val="272842D06F644FB1B862ED8B90C6C2AB"/>
  </w:style>
  <w:style w:type="paragraph" w:customStyle="1" w:styleId="75CC2A59B6A249849F766BF55B9AB576">
    <w:name w:val="75CC2A59B6A249849F766BF55B9AB576"/>
  </w:style>
  <w:style w:type="paragraph" w:customStyle="1" w:styleId="B2196CEBCDD74944AA9D7A74950D0072">
    <w:name w:val="B2196CEBCDD74944AA9D7A74950D0072"/>
  </w:style>
  <w:style w:type="paragraph" w:customStyle="1" w:styleId="6B5FB406701B4A16A1627720830EDA86">
    <w:name w:val="6B5FB406701B4A16A1627720830EDA86"/>
  </w:style>
  <w:style w:type="paragraph" w:customStyle="1" w:styleId="2BDF17F1658D4B99AF3585FE04FF227F">
    <w:name w:val="2BDF17F1658D4B99AF3585FE04FF227F"/>
  </w:style>
  <w:style w:type="paragraph" w:customStyle="1" w:styleId="B5F7AD3AD7A14975A6F376CC83520F7D">
    <w:name w:val="B5F7AD3AD7A14975A6F376CC83520F7D"/>
  </w:style>
  <w:style w:type="paragraph" w:customStyle="1" w:styleId="383BDBFF77854F9182C6E78856312F02">
    <w:name w:val="383BDBFF77854F9182C6E78856312F02"/>
  </w:style>
  <w:style w:type="paragraph" w:customStyle="1" w:styleId="4F6262AFFE2943468B22BAA33D59C7EB">
    <w:name w:val="4F6262AFFE2943468B22BAA33D59C7EB"/>
  </w:style>
  <w:style w:type="paragraph" w:customStyle="1" w:styleId="C6C7A9571C624F4095B36DBDD49AF0B9">
    <w:name w:val="C6C7A9571C624F4095B36DBDD49AF0B9"/>
  </w:style>
  <w:style w:type="paragraph" w:customStyle="1" w:styleId="CAD47DD2F6034A8EBDBDBC1C9539304A">
    <w:name w:val="CAD47DD2F6034A8EBDBDBC1C9539304A"/>
  </w:style>
  <w:style w:type="paragraph" w:customStyle="1" w:styleId="57D3390EF4F348EBB0D39DE9400E2668">
    <w:name w:val="57D3390EF4F348EBB0D39DE9400E2668"/>
  </w:style>
  <w:style w:type="paragraph" w:customStyle="1" w:styleId="055777A142BC434CADA395E6035979B1">
    <w:name w:val="055777A142BC434CADA395E6035979B1"/>
  </w:style>
  <w:style w:type="paragraph" w:customStyle="1" w:styleId="2CDA1B6BF35940F4824317787E6275BB">
    <w:name w:val="2CDA1B6BF35940F4824317787E6275BB"/>
  </w:style>
  <w:style w:type="paragraph" w:customStyle="1" w:styleId="41D19DE2C3784999BAC283AA69E282F7">
    <w:name w:val="41D19DE2C3784999BAC283AA69E282F7"/>
  </w:style>
  <w:style w:type="paragraph" w:customStyle="1" w:styleId="388EB76BB5AD4A7F8FD60B6403EB15B9">
    <w:name w:val="388EB76BB5AD4A7F8FD60B6403EB15B9"/>
  </w:style>
  <w:style w:type="paragraph" w:customStyle="1" w:styleId="DC7312D1C19047FD88FA7EE18F7C70E8">
    <w:name w:val="DC7312D1C19047FD88FA7EE18F7C70E8"/>
  </w:style>
  <w:style w:type="paragraph" w:customStyle="1" w:styleId="6961E6CADCD8433A8DFF8C725C4199A2">
    <w:name w:val="6961E6CADCD8433A8DFF8C725C4199A2"/>
  </w:style>
  <w:style w:type="paragraph" w:customStyle="1" w:styleId="6D5CED81ED494CEF882E134A42FD6528">
    <w:name w:val="6D5CED81ED494CEF882E134A42FD6528"/>
  </w:style>
  <w:style w:type="paragraph" w:customStyle="1" w:styleId="AFD3E8B7071C474FA385D052E6D9AC3B">
    <w:name w:val="AFD3E8B7071C474FA385D052E6D9AC3B"/>
  </w:style>
  <w:style w:type="paragraph" w:customStyle="1" w:styleId="E44D7011F21B4C3D8450369690B4E1A8">
    <w:name w:val="E44D7011F21B4C3D8450369690B4E1A8"/>
  </w:style>
  <w:style w:type="paragraph" w:customStyle="1" w:styleId="35E115BE03274CF59E65E1228E12808A">
    <w:name w:val="35E115BE03274CF59E65E1228E12808A"/>
  </w:style>
  <w:style w:type="paragraph" w:customStyle="1" w:styleId="DFD9CFD30D5C46828D1DDDC1791431BB">
    <w:name w:val="DFD9CFD30D5C46828D1DDDC1791431BB"/>
  </w:style>
  <w:style w:type="paragraph" w:customStyle="1" w:styleId="F278901858964FEC8FE7954512EEED2E">
    <w:name w:val="F278901858964FEC8FE7954512EEED2E"/>
  </w:style>
  <w:style w:type="paragraph" w:customStyle="1" w:styleId="576AC4FE35AB433E847C5AB8023CE77A">
    <w:name w:val="576AC4FE35AB433E847C5AB8023CE77A"/>
  </w:style>
  <w:style w:type="paragraph" w:customStyle="1" w:styleId="67B723C9597149A7914589CAE9BFC2C0">
    <w:name w:val="67B723C9597149A7914589CAE9BFC2C0"/>
  </w:style>
  <w:style w:type="paragraph" w:customStyle="1" w:styleId="C235F252A9B54606A2627BEBB7F2E379">
    <w:name w:val="C235F252A9B54606A2627BEBB7F2E379"/>
  </w:style>
  <w:style w:type="paragraph" w:customStyle="1" w:styleId="74373D5CB1B34D28A6A9937CB8C52A42">
    <w:name w:val="74373D5CB1B34D28A6A9937CB8C52A42"/>
  </w:style>
  <w:style w:type="paragraph" w:customStyle="1" w:styleId="4452EBCCB6414783B4FA217DDCEB4B59">
    <w:name w:val="4452EBCCB6414783B4FA217DDCEB4B59"/>
    <w:rsid w:val="000C3C1C"/>
  </w:style>
  <w:style w:type="paragraph" w:customStyle="1" w:styleId="4C8B63A1DF0445EDA350290B3F5C47A6">
    <w:name w:val="4C8B63A1DF0445EDA350290B3F5C47A6"/>
    <w:rsid w:val="000C3C1C"/>
  </w:style>
  <w:style w:type="paragraph" w:customStyle="1" w:styleId="7BF9862AB4FD46929AD18AA9D973AE9A">
    <w:name w:val="7BF9862AB4FD46929AD18AA9D973AE9A"/>
    <w:rsid w:val="000C3C1C"/>
  </w:style>
  <w:style w:type="paragraph" w:customStyle="1" w:styleId="53A56DF411604F06AE450C9F07727751">
    <w:name w:val="53A56DF411604F06AE450C9F07727751"/>
    <w:rsid w:val="000C3C1C"/>
  </w:style>
  <w:style w:type="paragraph" w:customStyle="1" w:styleId="2F1B20DA4CC24810982B5FDE364EC81E">
    <w:name w:val="2F1B20DA4CC24810982B5FDE364EC81E"/>
    <w:rsid w:val="000C3C1C"/>
  </w:style>
  <w:style w:type="paragraph" w:customStyle="1" w:styleId="8681D455B30A4DED90E3A59B6F55186E">
    <w:name w:val="8681D455B30A4DED90E3A59B6F55186E"/>
    <w:rsid w:val="000C3C1C"/>
  </w:style>
  <w:style w:type="paragraph" w:customStyle="1" w:styleId="3BA11C00A0E142669992860CD5D49457">
    <w:name w:val="3BA11C00A0E142669992860CD5D49457"/>
    <w:rsid w:val="000C3C1C"/>
  </w:style>
  <w:style w:type="paragraph" w:customStyle="1" w:styleId="B7AB29C4A5F246D5984DF34E0A583C91">
    <w:name w:val="B7AB29C4A5F246D5984DF34E0A583C91"/>
    <w:rsid w:val="000C3C1C"/>
  </w:style>
  <w:style w:type="paragraph" w:customStyle="1" w:styleId="9BE519B9053B4443B07A7998F2063560">
    <w:name w:val="9BE519B9053B4443B07A7998F2063560"/>
    <w:rsid w:val="000C3C1C"/>
  </w:style>
  <w:style w:type="paragraph" w:customStyle="1" w:styleId="1F2C96D53FF2425FB0DF14613A319C6F">
    <w:name w:val="1F2C96D53FF2425FB0DF14613A319C6F"/>
    <w:rsid w:val="000C3C1C"/>
  </w:style>
  <w:style w:type="paragraph" w:customStyle="1" w:styleId="0C7F2F37FCCD4F97A136A9AEC721CB25">
    <w:name w:val="0C7F2F37FCCD4F97A136A9AEC721CB25"/>
    <w:rsid w:val="000C3C1C"/>
  </w:style>
  <w:style w:type="paragraph" w:customStyle="1" w:styleId="EECA5831D0714510B8CDC9E25DDF6A61">
    <w:name w:val="EECA5831D0714510B8CDC9E25DDF6A61"/>
    <w:rsid w:val="000C3C1C"/>
  </w:style>
  <w:style w:type="paragraph" w:customStyle="1" w:styleId="29693B082E734392992BEEE4B1BF9CA4">
    <w:name w:val="29693B082E734392992BEEE4B1BF9CA4"/>
    <w:rsid w:val="000C3C1C"/>
  </w:style>
  <w:style w:type="paragraph" w:customStyle="1" w:styleId="0E442D44D5A14F1D984B8DC6E8A31883">
    <w:name w:val="0E442D44D5A14F1D984B8DC6E8A31883"/>
    <w:rsid w:val="000C3C1C"/>
  </w:style>
  <w:style w:type="paragraph" w:customStyle="1" w:styleId="3A77E774392B450FBCD77BF78978CF98">
    <w:name w:val="3A77E774392B450FBCD77BF78978CF98"/>
    <w:rsid w:val="000C3C1C"/>
  </w:style>
  <w:style w:type="paragraph" w:customStyle="1" w:styleId="029AEFF64C8742AEA2D1D8B2988E8493">
    <w:name w:val="029AEFF64C8742AEA2D1D8B2988E8493"/>
    <w:rsid w:val="000C3C1C"/>
  </w:style>
  <w:style w:type="paragraph" w:customStyle="1" w:styleId="CCC93F06A72849A2B6BABEF33737C0E2">
    <w:name w:val="CCC93F06A72849A2B6BABEF33737C0E2"/>
    <w:rsid w:val="000C3C1C"/>
  </w:style>
  <w:style w:type="paragraph" w:customStyle="1" w:styleId="CB70B4BEBC8B48A6910C9B20521D52A9">
    <w:name w:val="CB70B4BEBC8B48A6910C9B20521D52A9"/>
    <w:rsid w:val="000C3C1C"/>
  </w:style>
  <w:style w:type="paragraph" w:customStyle="1" w:styleId="C3ED74747E60424B8AFE3890424EAE5D">
    <w:name w:val="C3ED74747E60424B8AFE3890424EAE5D"/>
    <w:rsid w:val="000C3C1C"/>
  </w:style>
  <w:style w:type="paragraph" w:customStyle="1" w:styleId="E28D17337F20484386BA6B2A1C682E2A">
    <w:name w:val="E28D17337F20484386BA6B2A1C682E2A"/>
    <w:rsid w:val="000C3C1C"/>
  </w:style>
  <w:style w:type="paragraph" w:customStyle="1" w:styleId="0B2588D839A747439F178E1E0C990100">
    <w:name w:val="0B2588D839A747439F178E1E0C990100"/>
    <w:rsid w:val="000C3C1C"/>
  </w:style>
  <w:style w:type="paragraph" w:customStyle="1" w:styleId="81AD4BB10E914AAD9A41B857C210DFC5">
    <w:name w:val="81AD4BB10E914AAD9A41B857C210DFC5"/>
    <w:rsid w:val="000C3C1C"/>
  </w:style>
  <w:style w:type="paragraph" w:customStyle="1" w:styleId="0B809DF560A34135B6782960B2A73D64">
    <w:name w:val="0B809DF560A34135B6782960B2A73D64"/>
    <w:rsid w:val="000C3C1C"/>
  </w:style>
  <w:style w:type="paragraph" w:customStyle="1" w:styleId="763970147FE248B9AA09F1988838BD4C">
    <w:name w:val="763970147FE248B9AA09F1988838BD4C"/>
    <w:rsid w:val="000C3C1C"/>
  </w:style>
  <w:style w:type="paragraph" w:customStyle="1" w:styleId="E4FC14D9B844407D8CE9723C6B00235E">
    <w:name w:val="E4FC14D9B844407D8CE9723C6B00235E"/>
    <w:rsid w:val="000C3C1C"/>
  </w:style>
  <w:style w:type="paragraph" w:customStyle="1" w:styleId="45E8D397968F4BF69E6BEE9DEE18D081">
    <w:name w:val="45E8D397968F4BF69E6BEE9DEE18D081"/>
    <w:rsid w:val="000C3C1C"/>
  </w:style>
  <w:style w:type="paragraph" w:customStyle="1" w:styleId="3C7C023EAC46499BB5E8111CFF092B18">
    <w:name w:val="3C7C023EAC46499BB5E8111CFF092B18"/>
    <w:rsid w:val="000C3C1C"/>
  </w:style>
  <w:style w:type="paragraph" w:customStyle="1" w:styleId="9C26CC23F16D445598791CF8444B5096">
    <w:name w:val="9C26CC23F16D445598791CF8444B5096"/>
    <w:rsid w:val="000C3C1C"/>
  </w:style>
  <w:style w:type="paragraph" w:customStyle="1" w:styleId="489A14A58E754AD786240E607C6029B3">
    <w:name w:val="489A14A58E754AD786240E607C6029B3"/>
    <w:rsid w:val="000C3C1C"/>
  </w:style>
  <w:style w:type="paragraph" w:customStyle="1" w:styleId="6D132654F6104396B1EAA762777A40CB">
    <w:name w:val="6D132654F6104396B1EAA762777A40CB"/>
    <w:rsid w:val="000C3C1C"/>
  </w:style>
  <w:style w:type="paragraph" w:customStyle="1" w:styleId="F4824A0E93A7496A9CF62162CB7A1E7D">
    <w:name w:val="F4824A0E93A7496A9CF62162CB7A1E7D"/>
    <w:rsid w:val="000C3C1C"/>
  </w:style>
  <w:style w:type="paragraph" w:customStyle="1" w:styleId="32E692E27E774C93BB8F1D54426709BC">
    <w:name w:val="32E692E27E774C93BB8F1D54426709BC"/>
    <w:rsid w:val="000C3C1C"/>
  </w:style>
  <w:style w:type="paragraph" w:customStyle="1" w:styleId="DC1BEB8144104C9A9CC1C3D7E7DB750E">
    <w:name w:val="DC1BEB8144104C9A9CC1C3D7E7DB750E"/>
    <w:rsid w:val="000C3C1C"/>
  </w:style>
  <w:style w:type="paragraph" w:customStyle="1" w:styleId="EF9F0F4FC8A9421886D3ECA7A2D065E5">
    <w:name w:val="EF9F0F4FC8A9421886D3ECA7A2D065E5"/>
    <w:rsid w:val="000C3C1C"/>
  </w:style>
  <w:style w:type="paragraph" w:customStyle="1" w:styleId="44B495A2DB9E467E88B28D93C10E2E8D">
    <w:name w:val="44B495A2DB9E467E88B28D93C10E2E8D"/>
    <w:rsid w:val="000C3C1C"/>
  </w:style>
  <w:style w:type="paragraph" w:customStyle="1" w:styleId="624CF8D038A5490096F1D047A450EB8B">
    <w:name w:val="624CF8D038A5490096F1D047A450EB8B"/>
    <w:rsid w:val="000C3C1C"/>
  </w:style>
  <w:style w:type="paragraph" w:customStyle="1" w:styleId="AE564BED2A384F8A817CE177F28F3D2B">
    <w:name w:val="AE564BED2A384F8A817CE177F28F3D2B"/>
    <w:rsid w:val="000C3C1C"/>
  </w:style>
  <w:style w:type="paragraph" w:customStyle="1" w:styleId="9ED91D2CB82049EF904243C649BB95F1">
    <w:name w:val="9ED91D2CB82049EF904243C649BB95F1"/>
    <w:rsid w:val="000C3C1C"/>
  </w:style>
  <w:style w:type="paragraph" w:customStyle="1" w:styleId="E8BCC88C33F146BF97B354B95743B2AD">
    <w:name w:val="E8BCC88C33F146BF97B354B95743B2AD"/>
    <w:rsid w:val="000C3C1C"/>
  </w:style>
  <w:style w:type="paragraph" w:customStyle="1" w:styleId="ECF4F621344143ED9DBDFA0B9E0F1E04">
    <w:name w:val="ECF4F621344143ED9DBDFA0B9E0F1E04"/>
    <w:rsid w:val="000C3C1C"/>
  </w:style>
  <w:style w:type="paragraph" w:customStyle="1" w:styleId="8454B0A6023C41CB9AE8B5D8882D6E77">
    <w:name w:val="8454B0A6023C41CB9AE8B5D8882D6E77"/>
    <w:rsid w:val="000C3C1C"/>
  </w:style>
  <w:style w:type="paragraph" w:customStyle="1" w:styleId="E0448C01C4B3402EBE2D3525A8A7010A">
    <w:name w:val="E0448C01C4B3402EBE2D3525A8A7010A"/>
    <w:rsid w:val="000C3C1C"/>
  </w:style>
  <w:style w:type="paragraph" w:customStyle="1" w:styleId="760B8E9C8E394B4BA0E7F393B7A6AA7D">
    <w:name w:val="760B8E9C8E394B4BA0E7F393B7A6AA7D"/>
    <w:rsid w:val="000C3C1C"/>
  </w:style>
  <w:style w:type="paragraph" w:customStyle="1" w:styleId="59ACB86A1DE64A17A2CC185D8D6E5366">
    <w:name w:val="59ACB86A1DE64A17A2CC185D8D6E5366"/>
    <w:rsid w:val="000C3C1C"/>
  </w:style>
  <w:style w:type="paragraph" w:customStyle="1" w:styleId="6182B032E09C425DAAFAF26BC1F5B9CB">
    <w:name w:val="6182B032E09C425DAAFAF26BC1F5B9CB"/>
    <w:rsid w:val="000C3C1C"/>
  </w:style>
  <w:style w:type="paragraph" w:customStyle="1" w:styleId="AC62F31AF1284584951CA563D7A3FA86">
    <w:name w:val="AC62F31AF1284584951CA563D7A3FA86"/>
    <w:rsid w:val="000C3C1C"/>
  </w:style>
  <w:style w:type="paragraph" w:customStyle="1" w:styleId="45780164EA46482684B6386BDA590457">
    <w:name w:val="45780164EA46482684B6386BDA590457"/>
    <w:rsid w:val="000C3C1C"/>
  </w:style>
  <w:style w:type="paragraph" w:customStyle="1" w:styleId="0396B4C572B1447FAEDF0D39F5C2110D">
    <w:name w:val="0396B4C572B1447FAEDF0D39F5C2110D"/>
    <w:rsid w:val="000C3C1C"/>
  </w:style>
  <w:style w:type="paragraph" w:customStyle="1" w:styleId="14B9877CCA7F4A0C8AD8F7353D2D48E7">
    <w:name w:val="14B9877CCA7F4A0C8AD8F7353D2D48E7"/>
    <w:rsid w:val="000C3C1C"/>
  </w:style>
  <w:style w:type="paragraph" w:customStyle="1" w:styleId="4A07FCF36F164189B4CCC1266479F17D">
    <w:name w:val="4A07FCF36F164189B4CCC1266479F17D"/>
    <w:rsid w:val="000C3C1C"/>
  </w:style>
  <w:style w:type="paragraph" w:customStyle="1" w:styleId="7A8FD52DEE124E81BB7C9DDB4F3206C8">
    <w:name w:val="7A8FD52DEE124E81BB7C9DDB4F3206C8"/>
    <w:rsid w:val="000C3C1C"/>
  </w:style>
  <w:style w:type="paragraph" w:customStyle="1" w:styleId="6694E021632C412EBE95D452585050FD">
    <w:name w:val="6694E021632C412EBE95D452585050FD"/>
    <w:rsid w:val="000C3C1C"/>
  </w:style>
  <w:style w:type="paragraph" w:customStyle="1" w:styleId="E40B408A028D493EB8B7F20210B8DBDE">
    <w:name w:val="E40B408A028D493EB8B7F20210B8DBDE"/>
    <w:rsid w:val="000C3C1C"/>
  </w:style>
  <w:style w:type="paragraph" w:customStyle="1" w:styleId="37310C0EB1B14C929F57419143199315">
    <w:name w:val="37310C0EB1B14C929F57419143199315"/>
    <w:rsid w:val="000C3C1C"/>
  </w:style>
  <w:style w:type="paragraph" w:customStyle="1" w:styleId="919E5B1DEA7C4EB2AA02C7DADF78B6D2">
    <w:name w:val="919E5B1DEA7C4EB2AA02C7DADF78B6D2"/>
    <w:rsid w:val="000C3C1C"/>
  </w:style>
  <w:style w:type="paragraph" w:customStyle="1" w:styleId="3C3088B85B0640E198DD59925096A1A0">
    <w:name w:val="3C3088B85B0640E198DD59925096A1A0"/>
    <w:rsid w:val="000C3C1C"/>
  </w:style>
  <w:style w:type="paragraph" w:customStyle="1" w:styleId="97089780B8C74E88B3C77C37042FD3A7">
    <w:name w:val="97089780B8C74E88B3C77C37042FD3A7"/>
    <w:rsid w:val="000C3C1C"/>
  </w:style>
  <w:style w:type="paragraph" w:customStyle="1" w:styleId="3ABA258075BE4EF88CBF42BCA577955F">
    <w:name w:val="3ABA258075BE4EF88CBF42BCA577955F"/>
    <w:rsid w:val="000C3C1C"/>
  </w:style>
  <w:style w:type="paragraph" w:customStyle="1" w:styleId="2F7B795635D948F9BF032B2F638A8BAB">
    <w:name w:val="2F7B795635D948F9BF032B2F638A8BAB"/>
    <w:rsid w:val="000C3C1C"/>
  </w:style>
  <w:style w:type="paragraph" w:customStyle="1" w:styleId="4B91C6139F0940E68AE54F2D5C4E029B">
    <w:name w:val="4B91C6139F0940E68AE54F2D5C4E029B"/>
    <w:rsid w:val="000C3C1C"/>
  </w:style>
  <w:style w:type="paragraph" w:customStyle="1" w:styleId="9F061794DCE0422FA57CBE0BCDC920B5">
    <w:name w:val="9F061794DCE0422FA57CBE0BCDC920B5"/>
    <w:rsid w:val="000C3C1C"/>
  </w:style>
  <w:style w:type="paragraph" w:customStyle="1" w:styleId="8463B951DEDF4670A6AABB36E5090F15">
    <w:name w:val="8463B951DEDF4670A6AABB36E5090F15"/>
    <w:rsid w:val="000C3C1C"/>
  </w:style>
  <w:style w:type="paragraph" w:customStyle="1" w:styleId="8E98C4F394404D3B86796F0855704E14">
    <w:name w:val="8E98C4F394404D3B86796F0855704E14"/>
    <w:rsid w:val="000C3C1C"/>
  </w:style>
  <w:style w:type="paragraph" w:customStyle="1" w:styleId="7EB658C2F6C741D7AA5C41ED0A3D19FD">
    <w:name w:val="7EB658C2F6C741D7AA5C41ED0A3D19FD"/>
    <w:rsid w:val="000C3C1C"/>
  </w:style>
  <w:style w:type="paragraph" w:customStyle="1" w:styleId="82CD2D0C76F740E3B9263442895132A0">
    <w:name w:val="82CD2D0C76F740E3B9263442895132A0"/>
    <w:rsid w:val="000C3C1C"/>
  </w:style>
  <w:style w:type="paragraph" w:customStyle="1" w:styleId="3685D1BE9B904B6B972E1DBAFD0E0B4A">
    <w:name w:val="3685D1BE9B904B6B972E1DBAFD0E0B4A"/>
    <w:rsid w:val="000C3C1C"/>
  </w:style>
  <w:style w:type="paragraph" w:customStyle="1" w:styleId="7F23B68E9352449EAD83ADFBD8A11783">
    <w:name w:val="7F23B68E9352449EAD83ADFBD8A11783"/>
    <w:rsid w:val="000C3C1C"/>
  </w:style>
  <w:style w:type="paragraph" w:customStyle="1" w:styleId="5A89EEBD2C7044ADAC08E8AF88EB58F2">
    <w:name w:val="5A89EEBD2C7044ADAC08E8AF88EB58F2"/>
    <w:rsid w:val="000C3C1C"/>
  </w:style>
  <w:style w:type="paragraph" w:customStyle="1" w:styleId="975DEF9CEE6441D28E1FEE412ABE638A">
    <w:name w:val="975DEF9CEE6441D28E1FEE412ABE638A"/>
    <w:rsid w:val="000C3C1C"/>
  </w:style>
  <w:style w:type="paragraph" w:customStyle="1" w:styleId="1CF8B3E6EAC3431FB6063B088C2F5746">
    <w:name w:val="1CF8B3E6EAC3431FB6063B088C2F5746"/>
    <w:rsid w:val="000C3C1C"/>
  </w:style>
  <w:style w:type="paragraph" w:customStyle="1" w:styleId="58AB6A9D3CD44750B7991360238F4F99">
    <w:name w:val="58AB6A9D3CD44750B7991360238F4F99"/>
    <w:rsid w:val="000C3C1C"/>
  </w:style>
  <w:style w:type="paragraph" w:customStyle="1" w:styleId="45726C03A1AB46699AAE3365E9D0F75B">
    <w:name w:val="45726C03A1AB46699AAE3365E9D0F75B"/>
    <w:rsid w:val="000C3C1C"/>
  </w:style>
  <w:style w:type="paragraph" w:customStyle="1" w:styleId="D1C8CF27418545B28E0D8FF93B8DD38D">
    <w:name w:val="D1C8CF27418545B28E0D8FF93B8DD38D"/>
    <w:rsid w:val="000C3C1C"/>
  </w:style>
  <w:style w:type="paragraph" w:customStyle="1" w:styleId="56BD6245A2F34FA9B339BA45DF643110">
    <w:name w:val="56BD6245A2F34FA9B339BA45DF643110"/>
    <w:rsid w:val="000C3C1C"/>
  </w:style>
  <w:style w:type="paragraph" w:customStyle="1" w:styleId="33617A8FD7AD4EAC8B1AF94797EFCA2C">
    <w:name w:val="33617A8FD7AD4EAC8B1AF94797EFCA2C"/>
    <w:rsid w:val="000C3C1C"/>
  </w:style>
  <w:style w:type="paragraph" w:customStyle="1" w:styleId="6E586A14134546E4BD557ACC2C5B92E4">
    <w:name w:val="6E586A14134546E4BD557ACC2C5B92E4"/>
    <w:rsid w:val="000C3C1C"/>
  </w:style>
  <w:style w:type="paragraph" w:customStyle="1" w:styleId="B96E09407BD64B4FA343E42D9CCD6179">
    <w:name w:val="B96E09407BD64B4FA343E42D9CCD6179"/>
    <w:rsid w:val="000C3C1C"/>
  </w:style>
  <w:style w:type="paragraph" w:customStyle="1" w:styleId="390AC6FB325E493CB7F1B4C1A7E383CC">
    <w:name w:val="390AC6FB325E493CB7F1B4C1A7E383CC"/>
    <w:rsid w:val="000C3C1C"/>
  </w:style>
  <w:style w:type="paragraph" w:customStyle="1" w:styleId="D05C3626C4094B1087013708151B4BCB">
    <w:name w:val="D05C3626C4094B1087013708151B4BCB"/>
    <w:rsid w:val="000C3C1C"/>
  </w:style>
  <w:style w:type="paragraph" w:customStyle="1" w:styleId="660C530F479147788D9C2784F3873339">
    <w:name w:val="660C530F479147788D9C2784F3873339"/>
    <w:rsid w:val="000C3C1C"/>
  </w:style>
  <w:style w:type="paragraph" w:customStyle="1" w:styleId="DA84479255C9429A8326F8C83B049746">
    <w:name w:val="DA84479255C9429A8326F8C83B049746"/>
    <w:rsid w:val="000C3C1C"/>
  </w:style>
  <w:style w:type="paragraph" w:customStyle="1" w:styleId="AA6D81124CC24D399D8F596CAA845ED4">
    <w:name w:val="AA6D81124CC24D399D8F596CAA845ED4"/>
    <w:rsid w:val="000C3C1C"/>
  </w:style>
  <w:style w:type="paragraph" w:customStyle="1" w:styleId="B077FB463A984A01A04CB48DEA14B37D">
    <w:name w:val="B077FB463A984A01A04CB48DEA14B37D"/>
    <w:rsid w:val="000C3C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Neiva-HUila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BC1908-8AA0-4F1C-A6D2-69E37911F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comunicación de proyectos.dotx</Template>
  <TotalTime>2</TotalTime>
  <Pages>4</Pages>
  <Words>200</Words>
  <Characters>1104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cENTRO DE LA INDUSTRIA LA EMPRESA Y LOS SERVICIOS</Company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AdminSena</dc:creator>
  <cp:keywords>Documento Presentación Equipo de Trabajo</cp:keywords>
  <cp:lastModifiedBy>99A_10104118901</cp:lastModifiedBy>
  <cp:revision>2</cp:revision>
  <cp:lastPrinted>2025-07-28T19:34:00Z</cp:lastPrinted>
  <dcterms:created xsi:type="dcterms:W3CDTF">2025-07-28T19:35:00Z</dcterms:created>
  <dcterms:modified xsi:type="dcterms:W3CDTF">2025-07-28T19:35:00Z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